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3E360" w14:textId="77777777" w:rsidR="00E36B41" w:rsidRDefault="00E36B41">
      <w:pPr>
        <w:jc w:val="center"/>
        <w:rPr>
          <w:rStyle w:val="10"/>
        </w:rPr>
      </w:pPr>
    </w:p>
    <w:p w14:paraId="026698F8" w14:textId="77777777" w:rsidR="00E36B41" w:rsidRDefault="00000000">
      <w:pPr>
        <w:pStyle w:val="TitleTutkielmanotsikko"/>
      </w:pPr>
      <w:r>
        <w:t>Detecting, Measuring, and Mitigating Context Bloat in LLM-Based Agents: A Runtime Auditing Approach</w:t>
      </w:r>
    </w:p>
    <w:p w14:paraId="35071353" w14:textId="77777777" w:rsidR="00E36B41" w:rsidRDefault="00000000">
      <w:pPr>
        <w:jc w:val="center"/>
        <w:rPr>
          <w:rFonts w:ascii="Arial" w:hAnsi="Arial" w:cs="Arial"/>
        </w:rPr>
      </w:pPr>
      <w:r/>
    </w:p>
    <w:p w14:paraId="6B7D1797" w14:textId="77777777" w:rsidR="00E36B41" w:rsidRDefault="00E36B41">
      <w:pPr>
        <w:rPr>
          <w:lang w:val="en-US"/>
        </w:rPr>
      </w:pPr>
    </w:p>
    <w:p w14:paraId="38FEF4CA" w14:textId="77777777" w:rsidR="00E36B41" w:rsidRDefault="00E36B41">
      <w:pPr>
        <w:rPr>
          <w:lang w:val="en-US"/>
        </w:rPr>
      </w:pPr>
    </w:p>
    <w:p w14:paraId="2801C9D1" w14:textId="77777777" w:rsidR="00E36B41" w:rsidRDefault="00E36B41">
      <w:pPr>
        <w:rPr>
          <w:lang w:val="en-US"/>
        </w:rPr>
      </w:pPr>
    </w:p>
    <w:p w14:paraId="67A827FF" w14:textId="77777777" w:rsidR="00E36B41" w:rsidRDefault="00E36B41">
      <w:pPr>
        <w:rPr>
          <w:lang w:val="en-US"/>
        </w:rPr>
      </w:pPr>
    </w:p>
    <w:p w14:paraId="39135002" w14:textId="77777777" w:rsidR="00E36B41" w:rsidRDefault="00E36B41">
      <w:pPr>
        <w:rPr>
          <w:lang w:val="en-US"/>
        </w:rPr>
      </w:pPr>
    </w:p>
    <w:p w14:paraId="34F1258F" w14:textId="77777777" w:rsidR="00E36B41" w:rsidRDefault="00000000">
      <w:pPr>
        <w:jc w:val="right"/>
      </w:pPr>
      <w:r/>
    </w:p>
    <w:p w14:paraId="223AA7B5" w14:textId="77777777" w:rsidR="00E36B41" w:rsidRDefault="00000000">
      <w:pPr>
        <w:jc w:val="right"/>
      </w:pPr>
      <w:r>
        <w:t>Master's thesis</w:t>
      </w:r>
    </w:p>
    <w:p w14:paraId="3F408C8B" w14:textId="77777777" w:rsidR="00E36B41" w:rsidRDefault="00000000">
      <w:pPr>
        <w:jc w:val="right"/>
      </w:pPr>
      <w:r/>
    </w:p>
    <w:p w14:paraId="2A5C7668" w14:textId="77777777" w:rsidR="00E36B41" w:rsidRDefault="00E36B41">
      <w:pPr>
        <w:jc w:val="right"/>
        <w:rPr>
          <w:lang w:val="en-US"/>
        </w:rPr>
      </w:pPr>
    </w:p>
    <w:p w14:paraId="38373951" w14:textId="77777777" w:rsidR="00E36B41" w:rsidRDefault="00E36B41">
      <w:pPr>
        <w:jc w:val="right"/>
        <w:rPr>
          <w:lang w:val="en-US"/>
        </w:rPr>
      </w:pPr>
    </w:p>
    <w:p w14:paraId="399EA17B" w14:textId="77777777" w:rsidR="00E36B41" w:rsidRDefault="00000000">
      <w:pPr>
        <w:jc w:val="right"/>
      </w:pPr>
      <w:r>
        <w:t>Author:</w:t>
      </w:r>
    </w:p>
    <w:p w14:paraId="15A5C959" w14:textId="77777777" w:rsidR="00E36B41" w:rsidRDefault="00000000">
      <w:pPr>
        <w:jc w:val="right"/>
      </w:pPr>
      <w:r>
        <w:t>Guochen Li</w:t>
      </w:r>
    </w:p>
    <w:p w14:paraId="142A10C2" w14:textId="77777777" w:rsidR="00E36B41" w:rsidRDefault="00E36B41">
      <w:pPr>
        <w:jc w:val="right"/>
        <w:rPr>
          <w:lang w:val="en-US"/>
        </w:rPr>
      </w:pPr>
    </w:p>
    <w:p w14:paraId="2CD1A983" w14:textId="77777777" w:rsidR="00E36B41" w:rsidRDefault="00000000">
      <w:pPr>
        <w:jc w:val="right"/>
      </w:pPr>
      <w:r>
        <w:t>Supervisor(s):</w:t>
      </w:r>
    </w:p>
    <w:p w14:paraId="0260C190" w14:textId="77777777" w:rsidR="00E36B41" w:rsidRDefault="00000000">
      <w:pPr>
        <w:jc w:val="right"/>
      </w:pPr>
      <w:r/>
    </w:p>
    <w:p w14:paraId="54EE62EA" w14:textId="77777777" w:rsidR="00E36B41" w:rsidRDefault="00000000">
      <w:pPr>
        <w:jc w:val="right"/>
      </w:pPr>
      <w:r/>
    </w:p>
    <w:p w14:paraId="58558E4A" w14:textId="77777777" w:rsidR="00E36B41" w:rsidRDefault="00E36B41">
      <w:pPr>
        <w:jc w:val="right"/>
        <w:rPr>
          <w:lang w:val="en-US"/>
        </w:rPr>
      </w:pPr>
    </w:p>
    <w:p w14:paraId="65409136" w14:textId="77777777" w:rsidR="00E36B41" w:rsidRDefault="00000000">
      <w:pPr>
        <w:jc w:val="right"/>
      </w:pPr>
      <w:r/>
    </w:p>
    <w:p w14:paraId="790FA6C5" w14:textId="77777777" w:rsidR="00E36B41" w:rsidRDefault="00000000">
      <w:pPr>
        <w:jc w:val="right"/>
      </w:pPr>
      <w:r>
        <w:t>Helsinki</w:t>
      </w:r>
    </w:p>
    <w:p w14:paraId="687DD1D2" w14:textId="77777777" w:rsidR="00E36B41" w:rsidRDefault="00E36B41">
      <w:pPr>
        <w:jc w:val="right"/>
        <w:rPr>
          <w:lang w:val="en-US"/>
        </w:rPr>
      </w:pPr>
    </w:p>
    <w:p w14:paraId="3DE741AD" w14:textId="77777777" w:rsidR="00E36B41" w:rsidRDefault="00E36B41">
      <w:pPr>
        <w:jc w:val="right"/>
        <w:rPr>
          <w:lang w:val="en-US"/>
        </w:rPr>
      </w:pPr>
    </w:p>
    <w:p w14:paraId="6BCF6243" w14:textId="77777777" w:rsidR="00E36B41" w:rsidRDefault="00E36B41">
      <w:pPr>
        <w:jc w:val="right"/>
        <w:rPr>
          <w:lang w:val="en-US"/>
        </w:rPr>
      </w:pPr>
    </w:p>
    <w:p w14:paraId="0DF98B12" w14:textId="77777777" w:rsidR="00E36B41" w:rsidRDefault="00E36B41">
      <w:pPr>
        <w:jc w:val="right"/>
        <w:rPr>
          <w:lang w:val="en-US"/>
        </w:rPr>
      </w:pPr>
    </w:p>
    <w:p w14:paraId="3958E637" w14:textId="77777777" w:rsidR="00E36B41" w:rsidRDefault="00E36B41">
      <w:pPr>
        <w:spacing w:line="240" w:lineRule="auto"/>
      </w:pPr>
    </w:p>
    <w:p w14:paraId="22849A0F" w14:textId="77777777" w:rsidR="00E36B41" w:rsidRDefault="00E36B41">
      <w:pPr>
        <w:spacing w:line="240" w:lineRule="auto"/>
        <w:rPr>
          <w:lang w:val="en-US"/>
        </w:rPr>
      </w:pPr>
    </w:p>
    <w:p w14:paraId="5416EF44" w14:textId="77777777" w:rsidR="00E36B41" w:rsidRDefault="00000000">
      <w:pPr>
        <w:rPr>
          <w:b/>
          <w:lang w:val="en-US"/>
        </w:rPr>
      </w:pPr>
      <w:r>
        <w:rPr>
          <w:b/>
        </w:rPr>
        <w:t xml:space="preserve">Title: </w:t>
      </w:r>
      <w:r>
        <w:t>Detecting, Measuring, and Mitigating Context Bloat in LLM-Based Agents: A Runtime Auditing Approach</w:t>
      </w:r>
    </w:p>
    <w:p w14:paraId="0EE5D7ED" w14:textId="77777777" w:rsidR="00E36B41" w:rsidRDefault="00000000">
      <w:pPr>
        <w:rPr>
          <w:lang w:val="en-US"/>
        </w:rPr>
      </w:pPr>
      <w:r>
        <w:rPr>
          <w:b/>
        </w:rPr>
        <w:t xml:space="preserve">Author: </w:t>
      </w:r>
      <w:r>
        <w:t>Guochen Li</w:t>
      </w:r>
    </w:p>
    <w:p w14:paraId="229958DF" w14:textId="77777777" w:rsidR="00E36B41" w:rsidRDefault="00000000">
      <w:pPr>
        <w:rPr>
          <w:b/>
          <w:lang w:val="en-US"/>
        </w:rPr>
      </w:pPr>
      <w:r>
        <w:rPr>
          <w:b/>
        </w:rPr>
        <w:t xml:space="preserve">Month and year: </w:t>
      </w:r>
      <w:r/>
    </w:p>
    <w:p w14:paraId="6FF31835" w14:textId="77777777" w:rsidR="00E36B41" w:rsidRDefault="00000000">
      <w:pPr>
        <w:rPr>
          <w:b/>
          <w:lang w:val="en-US"/>
        </w:rPr>
      </w:pPr>
      <w:r>
        <w:rPr>
          <w:b/>
        </w:rPr>
        <w:t xml:space="preserve">Number of pages: </w:t>
      </w:r>
      <w:r>
        <w:t>To be updated before final submission</w:t>
      </w:r>
    </w:p>
    <w:p w14:paraId="5BF4A81B" w14:textId="77777777" w:rsidR="00E36B41" w:rsidRDefault="00000000">
      <w:pPr>
        <w:rPr>
          <w:b/>
          <w:lang w:val="en-US"/>
        </w:rPr>
      </w:pPr>
      <w:r>
        <w:rPr>
          <w:b/>
        </w:rPr>
        <w:t xml:space="preserve">Keywords: </w:t>
      </w:r>
      <w:r>
        <w:t>LLM agents, context bloat, runtime auditing, context provenance, retrieval-augmented generation, agent memory, tool use</w:t>
      </w:r>
    </w:p>
    <w:p w14:paraId="53E20194" w14:textId="77777777" w:rsidR="00E36B41" w:rsidRDefault="00000000">
      <w:pPr>
        <w:rPr>
          <w:lang w:val="en-US"/>
        </w:rPr>
      </w:pPr>
      <w:r>
        <w:rPr>
          <w:b/>
        </w:rPr>
        <w:t>Abstract:</w:t>
      </w:r>
    </w:p>
    <w:p w14:paraId="20636894" w14:textId="77777777" w:rsidR="00E36B41" w:rsidRDefault="00E36B41">
      <w:pPr>
        <w:pStyle w:val="Abstract"/>
        <w:spacing w:after="120"/>
        <w:rPr>
          <w:lang w:val="en-US"/>
        </w:rPr>
      </w:pPr>
      <w:r>
        <w:t>LLM-based agents construct model-visible context at runtime by combining system instructions, user input, retrieved passages, conversational memory, tool outputs, and intermediate execution traces. Although this construction enables multi-step behavior, it can also introduce context bloat: redundant, irrelevant, stale, or excessively verbose content that consumes tokens and obscures the origin of information. This thesis investigated how context bloat could be detected, measured, localized, and mitigated through runtime auditing.</w:t>
      </w:r>
    </w:p>
    <w:p w14:paraId="20AFB921" w14:textId="77777777" w:rsidR="00E36B41" w:rsidRDefault="00E36B41">
      <w:pPr>
        <w:pStyle w:val="Abstract"/>
        <w:spacing w:after="120"/>
        <w:rPr>
          <w:rFonts w:ascii="Arial" w:hAnsi="Arial" w:cs="Arial"/>
          <w:b/>
          <w:bCs/>
          <w:sz w:val="20"/>
          <w:szCs w:val="20"/>
        </w:rPr>
      </w:pPr>
      <w:r>
        <w:t>We developed a framework-agnostic provenance model and a Python auditing toolkit that captured the complete context immediately before each model invocation, segmented it by source, and recorded normalized hashes, token counts, ground-truth and detected bloat labels, growth metrics, and mitigation decisions. The toolkit was integrated with a LangChain agent and a controlled Custom ReAct-style agent. It evaluated retrieval-augmented question answering, memory-based multi-turn tasks, and multi-step tool use under baseline, sufficient-context, exact-bloat, source-specific-bloat, combined-bloat, and mitigated conditions.</w:t>
      </w:r>
    </w:p>
    <w:p w14:paraId="105DE5C8" w14:textId="77777777" w:rsidR="00E36B41" w:rsidRDefault="00E36B41">
      <w:pPr>
        <w:pStyle w:val="Abstract"/>
        <w:jc w:val="right"/>
      </w:pPr>
      <w:r>
        <w:t>Evaluation used DeepSeek V4 Flash, 30 held-out tasks following six calibration tasks, three repetitions, and a separate cross-source stress cohort. The frozen study contained 1,596 model-invocation traces and 1,188 completed task runs. In the controlled benchmark, detection macro-F1 and localization accuracy were both 1.000, and the measured bloat ratio had a Spearman correlation of 1.000 with the provenance-derived ground truth. These values demonstrated consistency within the controlled labeling design and should not be interpreted as general real-world detection accuracy.</w:t>
      </w:r>
    </w:p>
    <w:p w14:paraId="7D44E55F" w14:textId="77777777" w:rsidR="00E36B41" w:rsidRDefault="00E36B41">
      <w:pPr>
        <w:pStyle w:val="Abstract"/>
        <w:jc w:val="right"/>
        <w:rPr>
          <w:lang w:val="en-US"/>
        </w:rPr>
      </w:pPr>
      <w:r>
        <w:t>Source-specific analysis ranked tool outputs highest, with a mean bloat ratio of 0.500, followed by retrieval at 0.487 and memory at 0.468. The source-aware mitigation reduced context tokens by 48.85% on average (95% CI [42.67%, 55.31%]). However, task success changed by -6.11 percentage points (95% CI [-12.22, -0.56]), and the interval crossed the preregistered -5 percentage-point non-inferiority margin.</w:t>
      </w:r>
    </w:p>
    <w:p w14:paraId="572064CC" w14:textId="77777777" w:rsidR="00E36B41" w:rsidRDefault="00E36B41">
      <w:pPr>
        <w:pStyle w:val="Abstract"/>
        <w:spacing w:after="200" w:line="276" w:lineRule="auto"/>
      </w:pPr>
      <w:r>
        <w:t>Consequently, the evidence supported controlled detection, localization, quantitative measurement, and source analysis, while the claim that mitigation preserved task performance remained inconclusive. The framework provided a reproducible engineering basis for studying automatically constructed context, but broader datasets, independent human evaluation, additional models, and less metadata-dependent detectors are required for external validity.</w:t>
      </w:r>
    </w:p>
    <w:p w14:paraId="46CB00B0" w14:textId="77777777" w:rsidR="00E36B41" w:rsidRDefault="00E36B41">
      <w:pPr>
        <w:pStyle w:val="Abstract"/>
      </w:pPr>
      <w:r>
        <w:rPr>
          <w:i/>
        </w:rPr>
        <w:t>Draft status: human blind review remains pending.</w:t>
      </w:r>
    </w:p>
    <w:p w14:paraId="74E62864" w14:textId="77777777" w:rsidR="00E36B41" w:rsidRDefault="00E36B41">
      <w:pPr>
        <w:rPr>
          <w:lang w:val="fi-FI"/>
        </w:rPr>
        <w:sectPr w:rsidR="00E36B41">
          <w:headerReference w:type="even" r:id="rId11"/>
          <w:headerReference w:type="first" r:id="rId12"/>
          <w:pgSz w:w="11906" w:h="16838"/>
          <w:pgMar w:top="1984" w:right="1418" w:bottom="1418" w:left="1418" w:header="1984" w:footer="0" w:gutter="0"/>
          <w:pgNumType w:start="1"/>
          <w:cols w:space="720"/>
          <w:formProt w:val="0"/>
          <w:titlePg/>
          <w:docGrid w:linePitch="360" w:charSpace="4096"/>
        </w:sectPr>
      </w:pPr>
    </w:p>
    <w:p>
      <w:pPr>
        <w:pStyle w:val="TOC"/>
      </w:pPr>
      <w:r>
        <w:t>Table of contents</w:t>
      </w:r>
    </w:p>
    <w:p>
      <w:fldSimple w:instr="TOC \o &quot;1-3&quot; \h \z \u">
        <w:r>
          <w:t>The table of contents will update when opened in Microsoft Word.</w:t>
        </w:r>
      </w:fldSimple>
    </w:p>
    <w:p>
      <w:pPr>
        <w:pStyle w:val="BodyText1"/>
        <w:sectPr w:rsidR="00E36B41">
          <w:headerReference w:type="even" r:id="rId14"/>
          <w:headerReference w:type="default" r:id="rId15"/>
          <w:headerReference w:type="first" r:id="rId16"/>
          <w:type w:val="oddPage"/>
          <w:pgSz w:w="11906" w:h="16838"/>
          <w:pgMar w:top="1341" w:right="1134" w:bottom="1418" w:left="1134" w:header="709" w:footer="0" w:gutter="0"/>
          <w:pgNumType w:start="1"/>
          <w:cols w:space="720"/>
          <w:formProt w:val="0"/>
          <w:docGrid w:linePitch="360" w:charSpace="4096"/>
        </w:sectPr>
      </w:pPr>
    </w:p>
    <w:p>
      <w:pPr>
        <w:pStyle w:val="1"/>
      </w:pPr>
      <w:r>
        <w:t>Introduction</w:t>
      </w:r>
    </w:p>
    <w:p>
      <w:pPr>
        <w:pStyle w:val="2"/>
      </w:pPr>
      <w:r>
        <w:t>Background and Motivation</w:t>
      </w:r>
    </w:p>
    <w:p>
      <w:pPr>
        <w:pStyle w:val="BodyText1"/>
      </w:pPr>
      <w:r>
        <w:t xml:space="preserve">Large language models are increasingly used as components of software agents that can retrieve information, call tools, retain memory, and carry out multi-step tasks. Unlike a single-turn language-model application, an agent typically invokes the model repeatedly. Before each invocation, the surrounding software constructs an input from several sources: system instructions, the current user request, conversation history, retrieved passages, stored memory, tool descriptions, tool outputs, and intermediate execution traces. ReAct, for example, interleaves model-generated reasoning and actions with observations returned by an external environment </w:t>
      </w:r>
      <w:r>
        <w:t>[1]</w:t>
      </w:r>
      <w:r>
        <w:t xml:space="preserve">. Retrieval-augmented generation adds documents selected from an external corpus </w:t>
      </w:r>
      <w:r>
        <w:t>[2]</w:t>
      </w:r>
      <w:r>
        <w:t xml:space="preserve">, while memory-oriented architectures retrieve previous observations or reflections to support longer-lived behavior </w:t>
      </w:r>
      <w:r>
        <w:t>[3], [4]</w:t>
      </w:r>
      <w:r>
        <w:t>. These mechanisms make an agent more capable, but they also make the model input a dynamic software artifact rather than a prompt written entirely by the user.</w:t>
      </w:r>
    </w:p>
    <w:p>
      <w:pPr>
        <w:pStyle w:val="BodyText1"/>
      </w:pPr>
      <w:r>
        <w:t xml:space="preserve">This thesis calls that artifact </w:t>
      </w:r>
      <w:r>
        <w:rPr>
          <w:i/>
        </w:rPr>
        <w:t>automatically constructed context</w:t>
      </w:r>
      <w:r>
        <w:t>. More precisely, the term refers to the complete model-visible input assembled by an agent runtime for a particular model invocation. The content may have been written by a developer, entered by a user, generated by an earlier model call, retrieved from storage, or returned by a tool. What matters is that the agent software selects, transforms, orders, and transmits it to the model. This invocation-level perspective is important because neither the user-facing conversation nor an application log necessarily reveals everything that the model received.</w:t>
      </w:r>
    </w:p>
    <w:p>
      <w:pPr>
        <w:pStyle w:val="BodyText1"/>
      </w:pPr>
      <w:r>
        <w:t xml:space="preserve">A larger context window does not remove the need to manage this constructed input. Long-context studies have shown that nominal capacity and effective use are different properties. Liu et al. found that model performance could change substantially with the position of relevant information and was often weaker when the information appeared in the middle of a long input </w:t>
      </w:r>
      <w:r>
        <w:t>[5]</w:t>
      </w:r>
      <w:r>
        <w:t xml:space="preserve">. RULER similarly showed that models that performed well on simple needle-in-a-haystack retrieval could degrade as context length and task complexity increased </w:t>
      </w:r>
      <w:r>
        <w:t>[6]</w:t>
      </w:r>
      <w:r>
        <w:t>. These studies do not examine agent context bloat directly, but they establish a key motivation for this thesis: placing more text inside the context window does not guarantee that the text is useful or that the model will use it robustly.</w:t>
      </w:r>
    </w:p>
    <w:p>
      <w:pPr>
        <w:pStyle w:val="BodyText1"/>
      </w:pPr>
      <w:r>
        <w:t>Agent workflows create several concrete routes by which unnecessary context can accumulate. A retriever may return overlapping passages or documents with low query relevance. A memory component may preserve stale facts or replay the same conversation details across turns. A tool may return verbose structured data when the next model call needs only one field. A multi-step loop may append the same tool observation, framework instruction, or intermediate trace more than once. Individually, such additions can look harmless. Across repeated invocations, however, they can increase input tokens, latency, and cost, while making it harder for developers to understand which source dominates the model's input.</w:t>
      </w:r>
    </w:p>
    <w:p>
      <w:pPr>
        <w:pStyle w:val="BodyText1"/>
      </w:pPr>
      <w:r>
        <w:t xml:space="preserve">The problem is therefore not simply that agent contexts can be long. A long context may be necessary when a task depends on many distinct facts. The problem is </w:t>
      </w:r>
      <w:r>
        <w:rPr>
          <w:i/>
        </w:rPr>
        <w:t>context bloat</w:t>
      </w:r>
      <w:r>
        <w:t>: avoidable model-visible content that is duplicated, irrelevant to the current task, stale, or more verbose than the task requires. This distinction makes context bloat a provenance and measurement problem as well as a compression problem. Before content can be removed safely, a developer needs to know what entered the context, where it came from, how much it contributed, and why it was classified as unnecessary.</w:t>
      </w:r>
    </w:p>
    <w:p>
      <w:pPr>
        <w:pStyle w:val="BodyText1"/>
      </w:pPr>
      <w:r>
        <w:t xml:space="preserve">General agent observability provides part of this foundation. Agent tracing can record model calls, tool calls, state changes, and execution paths, and recent AgentOps work has argued for observability across the lifecycle of LLM agents </w:t>
      </w:r>
      <w:r>
        <w:t>[7]</w:t>
      </w:r>
      <w:r>
        <w:t>. Yet a conventional execution trace does not by itself provide a source-level account of the exact text visible to the model, nor does it quantify redundancy and bloat within that text. This thesis narrows the observability problem to the model-call boundary and uses runtime auditing to turn automatically constructed context into an analyzable and reproducible artifact.</w:t>
      </w:r>
    </w:p>
    <w:p>
      <w:pPr>
        <w:pStyle w:val="2"/>
      </w:pPr>
      <w:r>
        <w:t>Research Problem and Objectives</w:t>
      </w:r>
    </w:p>
    <w:p>
      <w:pPr>
        <w:pStyle w:val="BodyText1"/>
      </w:pPr>
      <w:r>
        <w:t>The central research problem is how to detect, localize, measure, and mitigate context bloat in LLM-based agents. The challenge has four parts. First, bloat is distributed across heterogeneous sources. The same invocation can contain retrieved passages, memory entries, tool results, framework instructions, and model-generated traces, each with different structure and provenance. Second, bloat is relational. A segment may be useful in one task but irrelevant in another, and a passage may be acceptable once but redundant when repeated. Third, raw token counts reveal size but not necessity. Measuring bloat requires distinguishing total context from the part judged avoidable under an explicit criterion. Fourth, mitigation introduces a utility risk: reducing tokens is not valuable if the removed content causes the agent to fail.</w:t>
      </w:r>
    </w:p>
    <w:p>
      <w:pPr>
        <w:pStyle w:val="BodyText1"/>
      </w:pPr>
      <w:r>
        <w:t>This thesis addresses the problem through a runtime auditing approach. The auditor captures the complete model-visible context immediately before each model invocation, divides it into ordered segments, and labels each segment by source. It records character and token counts, raw and normalized content hashes, ground-truth and detected bloat labels, and invocation-level metrics. Because the trace preserves the relationship between a flag and its originating segment, a detected problem can be localized to retrieval, memory, tool output, framework content, or another source rather than reported only as an aggregate token increase.</w:t>
      </w:r>
    </w:p>
    <w:p>
      <w:pPr>
        <w:pStyle w:val="BodyText1"/>
      </w:pPr>
      <w:r>
        <w:t>The study operationalizes context bloat using controlled patterns that can be introduced and verified reproducibly. These patterns include exact duplicate segments, near-duplicate content, content with low query relevance, verbose tool output, and combinations of bloat across sources. This design provides known labels against which detection and measurement can be checked. It also creates a limitation: the resulting scores measure consistency within a controlled benchmark and do not establish universal accuracy on naturally occurring agent traces. The thesis treats this limitation explicitly instead of presenting controlled provenance labels as an independent real-world gold standard.</w:t>
      </w:r>
    </w:p>
    <w:p>
      <w:pPr>
        <w:pStyle w:val="BodyText1"/>
      </w:pPr>
      <w:r>
        <w:t>The empirical evaluation has three objectives. The first is methodological: to determine whether an invocation-level provenance schema can support reliable detection, localization, and quantitative measurement under controlled conditions. The second is descriptive: to compare how retrieval, memory, and tool workflows contribute to context bloat and how the observed patterns change across two agent implementations. The third is intervention-oriented: to test whether a simple source-aware mitigation can reduce context tokens without violating a preregistered task-performance constraint.</w:t>
      </w:r>
    </w:p>
    <w:p>
      <w:pPr>
        <w:pStyle w:val="BodyText1"/>
      </w:pPr>
      <w:r>
        <w:t>The scope is deliberately narrower than a general-purpose safety or optimization system. The thesis does not attempt to identify every form of harmful prompt content, protect against all prompt-injection attacks, maximize model accuracy, or design an optimal compression algorithm. Runtime tracing and provenance are the research instruments; context bloat is the main phenomenon. Mitigation is evaluated as a bounded case study after detection and measurement have been established.</w:t>
      </w:r>
    </w:p>
    <w:p>
      <w:pPr>
        <w:pStyle w:val="2"/>
      </w:pPr>
      <w:r>
        <w:t>Research Questions</w:t>
      </w:r>
    </w:p>
    <w:p>
      <w:pPr>
        <w:pStyle w:val="BodyText1"/>
      </w:pPr>
      <w:r>
        <w:t>The investigation is organized around four research questions.</w:t>
      </w:r>
    </w:p>
    <w:p>
      <w:pPr>
        <w:pStyle w:val="BodyText1"/>
      </w:pPr>
      <w:r>
        <w:rPr>
          <w:b/>
        </w:rPr>
        <w:t>RQ1: How can context bloat be detected and localized in LLM-based agents?</w:t>
      </w:r>
    </w:p>
    <w:p>
      <w:pPr>
        <w:pStyle w:val="BodyText1"/>
      </w:pPr>
      <w:r>
        <w:t>RQ1 concerns the ability to identify predefined bloat patterns and map each detection back to the message segment and source that caused it. It is evaluated through label-level precision, recall, macro-F1, and localization accuracy on held-out tasks. The question is answered within the controlled taxonomy and does not imply that the same rules cover all bloat encountered in production systems.</w:t>
      </w:r>
    </w:p>
    <w:p>
      <w:pPr>
        <w:pStyle w:val="BodyText1"/>
      </w:pPr>
      <w:r>
        <w:rPr>
          <w:b/>
        </w:rPr>
        <w:t>RQ2: How can context bloat be quantitatively measured?</w:t>
      </w:r>
    </w:p>
    <w:p>
      <w:pPr>
        <w:pStyle w:val="BodyText1"/>
      </w:pPr>
      <w:r>
        <w:t>RQ2 examines whether segment-level provenance can support interpretable invocation- and task-level metrics. The principal comparison is between the measured bloat-token ratio and the ratio derived from controlled ground-truth labels. The study also reports exact and near redundancy, context growth, and source contribution to show dimensions that a total token count alone cannot express.</w:t>
      </w:r>
    </w:p>
    <w:p>
      <w:pPr>
        <w:pStyle w:val="BodyText1"/>
      </w:pPr>
      <w:r>
        <w:rPr>
          <w:b/>
        </w:rPr>
        <w:t>RQ3: What are the main sources and patterns of context bloat?</w:t>
      </w:r>
    </w:p>
    <w:p>
      <w:pPr>
        <w:pStyle w:val="BodyText1"/>
      </w:pPr>
      <w:r>
        <w:t>RQ3 compares retrieval, memory, and tool sources across controlled workflow families and experimental conditions. The analysis asks which source has the highest mean source-specific bloat ratio, how bloat appears across conditions, and whether the two agent implementations expose similar composition and growth patterns. Cross-source stress cases are analyzed separately so that they do not alter the primary inference.</w:t>
      </w:r>
    </w:p>
    <w:p>
      <w:pPr>
        <w:pStyle w:val="BodyText1"/>
      </w:pPr>
      <w:r>
        <w:rPr>
          <w:b/>
        </w:rPr>
        <w:t>RQ4: Can context bloat be mitigated without significantly reducing task performance?</w:t>
      </w:r>
    </w:p>
    <w:p>
      <w:pPr>
        <w:pStyle w:val="BodyText1"/>
      </w:pPr>
      <w:r>
        <w:t>RQ4 evaluates a source-aware mitigation by pairing bloated and mitigated conditions. Success requires both a reduction in context tokens and evidence that task success is non-inferior under a preregistered margin of -5 percentage points. This joint criterion prevents token reduction from being interpreted as successful mitigation when it removes information needed to complete the task.</w:t>
      </w:r>
    </w:p>
    <w:p>
      <w:pPr>
        <w:pStyle w:val="2"/>
      </w:pPr>
      <w:r>
        <w:t>Contributions and Thesis Structure</w:t>
      </w:r>
    </w:p>
    <w:p>
      <w:pPr>
        <w:pStyle w:val="BodyText1"/>
      </w:pPr>
      <w:r>
        <w:t>The thesis makes five contributions.</w:t>
      </w:r>
    </w:p>
    <w:p>
      <w:pPr>
        <w:pStyle w:val="BodyText1"/>
      </w:pPr>
      <w:r>
        <w:t>First, it presents an operational taxonomy of context bloat in automatically constructed agent context. The taxonomy distinguishes exact and near duplication, low-relevance or stale material, verbose tool output, and cross-source accumulation. It also separates context length from bloat by requiring an explicit reason why content is avoidable.</w:t>
      </w:r>
    </w:p>
    <w:p>
      <w:pPr>
        <w:pStyle w:val="BodyText1"/>
      </w:pPr>
      <w:r>
        <w:t>Second, it defines a framework-agnostic provenance and measurement model. The model represents context as source-labeled segments attached to a particular model invocation. It supports token attribution, normalized content identity, ground-truth and detected labels, and aggregation across invocations, tasks, conditions, workflows, and frameworks.</w:t>
      </w:r>
    </w:p>
    <w:p>
      <w:pPr>
        <w:pStyle w:val="BodyText1"/>
      </w:pPr>
      <w:r>
        <w:t>Third, it implements the model as a Python runtime auditing toolkit. The toolkit captures context from both a LangChain agent and a controlled Custom ReAct-style agent, writes versioned JSONL traces, and associates each experiment with an immutable run directory and manifest. The manifest records the code revision, configuration and dataset hashes, provider and model, seed, dependency versions, output checksums, token usage, cost, and failure status.</w:t>
      </w:r>
    </w:p>
    <w:p>
      <w:pPr>
        <w:pStyle w:val="BodyText1"/>
      </w:pPr>
      <w:r>
        <w:t>Fourth, it provides a controlled empirical study using one real model, three workflow families, six experimental conditions, two agent implementations, and three repetitions. The frozen artifact contains 1,596 model-invocation traces, including 1,380 primary traces and 216 separate stress traces, and 1,188 final task results. Within the controlled benchmark, RQ1, RQ2, and RQ3 are supported. Tool output has the highest observed mean source-specific bloat ratio, followed by retrieval and memory. The perfect controlled detection and correlation scores are reported with their design limitations and are not generalized to unlabeled production traces.</w:t>
      </w:r>
    </w:p>
    <w:p>
      <w:pPr>
        <w:pStyle w:val="BodyText1"/>
      </w:pPr>
      <w:r>
        <w:t>Fifth, the thesis evaluates a source-aware mitigation as a constrained case study. The mitigation reduces context tokens by 48.85% on average, with a task-cluster 95% confidence interval of [42.67%, 55.31%]. The corresponding task-success difference is -6.11 percentage points, with a 95% confidence interval of [-12.22, -0.56]. Because the interval crosses the preregistered -5 percentage-point non-inferiority margin, RQ4 remains inconclusive. This result is useful precisely because it shows that substantial token reduction is not sufficient evidence of safe mitigation.</w:t>
      </w:r>
    </w:p>
    <w:p>
      <w:pPr>
        <w:pStyle w:val="BodyText1"/>
      </w:pPr>
      <w:r>
        <w:t>The remainder of the thesis is organized as follows. Chapter 2 reviews agent context construction, long-context limitations, context management, observability, and related mitigation work. Chapter 3 defines the bloat model, metrics, and auditing architecture. Chapter 4 presents the experimental design, implementations, statistical analysis, and validity controls. Chapter 5 reports the detection, measurement, source, framework, and stress-cohort results for RQ1-RQ3. Chapter 6 evaluates mitigation, answers RQ4, and discusses engineering implications and limitations. Chapter 7 consolidates the answers and identifies directions for external validation.</w:t>
      </w:r>
    </w:p>
    <w:p>
      <w:pPr>
        <w:pStyle w:val="1"/>
      </w:pPr>
      <w:r>
        <w:t>Background and Related Work</w:t>
      </w:r>
    </w:p>
    <w:p>
      <w:pPr>
        <w:pStyle w:val="2"/>
      </w:pPr>
      <w:r>
        <w:t>Context Construction in LLM-Based Agents</w:t>
      </w:r>
    </w:p>
    <w:p>
      <w:pPr>
        <w:pStyle w:val="BodyText1"/>
      </w:pPr>
      <w:r>
        <w:t>An LLM-based agent combines a language model with an execution loop and external capabilities. The model is asked not only to produce a final answer, but also to select actions, interpret observations, update state, or decide what information should be obtained next. The surrounding application turns these decisions into model calls, retrieval requests, memory operations, and tool invocations. As a result, an agent's effective input is produced jointly by the model, the framework, and the environment.</w:t>
      </w:r>
    </w:p>
    <w:p>
      <w:pPr>
        <w:pStyle w:val="BodyText1"/>
      </w:pPr>
      <w:r>
        <w:t xml:space="preserve">ReAct is a representative example of this interaction pattern. It interleaves reasoning traces with task-specific actions and adds observations from external sources back into the trajectory </w:t>
      </w:r>
      <w:r>
        <w:t>[1]</w:t>
      </w:r>
      <w:r>
        <w:t xml:space="preserve">. This design supports planning and exception handling because a later model call can inspect earlier actions and observations. From the perspective of context construction, however, every step can also enlarge the next input. If an agent retains the full trajectory, the model may repeatedly receive instructions, past reasoning, action records, and tool results. Toolformer illustrates a related but different form of tool use: a model learns when to call an API, how to provide its arguments, and how to incorporate its result into subsequent token prediction </w:t>
      </w:r>
      <w:r>
        <w:t>[8]</w:t>
      </w:r>
      <w:r>
        <w:t>. Both approaches demonstrate why tool outputs are not merely external side effects. They become textual evidence that can influence later model behavior and therefore belong to the model-visible context.</w:t>
      </w:r>
    </w:p>
    <w:p>
      <w:pPr>
        <w:pStyle w:val="BodyText1"/>
      </w:pPr>
      <w:r>
        <w:t xml:space="preserve">Retrieval-augmented generation introduces another major context source. The original RAG formulation combines a parametric generator with documents retrieved from a non-parametric memory </w:t>
      </w:r>
      <w:r>
        <w:t>[2]</w:t>
      </w:r>
      <w:r>
        <w:t>. Retrieval makes external knowledge easier to update and can provide provenance for generated answers, but it also requires a selection decision: which passages, how many, and in what order should be included in the model input? A fixed top-</w:t>
      </w:r>
      <w:r>
        <w:rPr>
          <w:i/>
        </w:rPr>
        <w:t>k</w:t>
      </w:r>
      <w:r>
        <w:t xml:space="preserve"> policy may return overlapping passages, and a retrieved document can be topically related without containing information needed for the current question. Retrieval therefore creates both useful context and a possible mechanism for redundant or low-relevance context.</w:t>
      </w:r>
    </w:p>
    <w:p>
      <w:pPr>
        <w:pStyle w:val="BodyText1"/>
      </w:pPr>
      <w:r>
        <w:t xml:space="preserve">Agent memory extends construction across time. Generative Agents stores observations in a memory stream and retrieves records based on recency, importance, and relevance; it also generates higher-level reflections that can guide future behavior </w:t>
      </w:r>
      <w:r>
        <w:t>[3]</w:t>
      </w:r>
      <w:r>
        <w:t xml:space="preserve">. Reflexion stores linguistic feedback in an episodic memory buffer so that later trials can use earlier failures and reflections without changing the model weights </w:t>
      </w:r>
      <w:r>
        <w:t>[4]</w:t>
      </w:r>
      <w:r>
        <w:t>. These designs show that memory is not simply conversation history. It may include selected events, summaries, reflections, task outcomes, or other state derived from previous interactions. The selection policy determines whether the next invocation receives timely evidence or stale and repeated material.</w:t>
      </w:r>
    </w:p>
    <w:p>
      <w:pPr>
        <w:pStyle w:val="BodyText1"/>
      </w:pPr>
      <w:r>
        <w:t>Conversation history is a simpler form of memory but presents the same construction problem. A chat-oriented agent may append every earlier message, retain a sliding window, or insert a summary together with selected recent turns. Full history preserves detail but grows with the conversation. A summary reduces size but may omit information, become stale, or overlap with raw turns that are also retained. In either case, the runtime decides what is visible to the model.</w:t>
      </w:r>
    </w:p>
    <w:p>
      <w:pPr>
        <w:pStyle w:val="BodyText1"/>
      </w:pPr>
      <w:r>
        <w:t>Framework-generated content forms a less visible source. Agent frameworks may insert tool schemas, role instructions, formatting constraints, planning prompts, error messages, or intermediate message wrappers. Some of this content is stable across invocations; other parts are generated in response to the current state. The user may never see it, and an application log may record only the user request and final answer. This is why the unit of analysis in this thesis is the complete input immediately before a model call rather than the user-facing transcript.</w:t>
      </w:r>
    </w:p>
    <w:p>
      <w:pPr>
        <w:pStyle w:val="BodyText1"/>
      </w:pPr>
      <w:r>
        <w:t>These sources can be represented as a sequence</w:t>
      </w:r>
    </w:p>
    <w:p>
      <w:pPr>
        <w:spacing w:before="120" w:after="160"/>
        <w:jc w:val="center"/>
      </w:pPr>
      <w:r>
        <w:rPr>
          <w:rFonts w:ascii="Cambria Math" w:hAnsi="Cambria Math"/>
          <w:i/>
          <w:sz w:val="22"/>
        </w:rPr>
        <w:t>C_i = S_i || U_i || F_i || R_i || M_i || T_i || G_i,</w:t>
      </w:r>
    </w:p>
    <w:p>
      <w:pPr>
        <w:pStyle w:val="BodyText1"/>
      </w:pPr>
      <w:r>
        <w:t xml:space="preserve">where </w:t>
      </w:r>
      <w:r>
        <w:rPr>
          <w:rFonts w:ascii="Cambria Math" w:hAnsi="Cambria Math"/>
          <w:i/>
        </w:rPr>
        <w:t>C_i</w:t>
      </w:r>
      <w:r>
        <w:t xml:space="preserve"> is the context of invocation </w:t>
      </w:r>
      <w:r>
        <w:rPr>
          <w:rFonts w:ascii="Cambria Math" w:hAnsi="Cambria Math"/>
          <w:i/>
        </w:rPr>
        <w:t>i</w:t>
      </w:r>
      <w:r>
        <w:t xml:space="preserve"> and the components denote system, user, framework, retrieval, memory, tool, and generated-trace content. The notation does not require every framework to concatenate literal strings in this order. It states that the serialized model input can be decomposed into ordered segments with provenance. This decomposition is the conceptual bridge between agent architecture and context auditing.</w:t>
      </w:r>
    </w:p>
    <w:p>
      <w:pPr>
        <w:pStyle w:val="2"/>
      </w:pPr>
      <w:r>
        <w:t>Context Bloat and Context Management</w:t>
      </w:r>
    </w:p>
    <w:p>
      <w:pPr>
        <w:pStyle w:val="BodyText1"/>
      </w:pPr>
      <w:r>
        <w:t xml:space="preserve">Long-context capability is commonly described through the maximum number of tokens a model can accept. That limit is an important deployment constraint, but it does not measure how effectively the model uses the input. LongBench evaluates long-context understanding across tasks such as question answering, summarization, few-shot learning, synthetic reasoning, and code </w:t>
      </w:r>
      <w:r>
        <w:t>[9]</w:t>
      </w:r>
      <w:r>
        <w:t xml:space="preserve">. Lost in the Middle focuses more specifically on the position of relevant information and shows that performance can deteriorate when evidence is placed away from the beginning or end of the context </w:t>
      </w:r>
      <w:r>
        <w:t>[5]</w:t>
      </w:r>
      <w:r>
        <w:t xml:space="preserve">. RULER extends simple retrieval tests with multiple needles, multi-hop tracing, and aggregation; its results show that usable context can be substantially smaller than an advertised context window as length and complexity increase </w:t>
      </w:r>
      <w:r>
        <w:t>[6]</w:t>
      </w:r>
      <w:r>
        <w:t>.</w:t>
      </w:r>
    </w:p>
    <w:p>
      <w:pPr>
        <w:pStyle w:val="BodyText1"/>
      </w:pPr>
      <w:r>
        <w:t>These findings motivate context management but should not be conflated with context bloat. A difficult long-context task can contain no unnecessary information, while a short prompt can contain duplicated or irrelevant segments. This thesis treats bloat as a property of the relationship between content, source, invocation, and task. Context is bloated when a defined part is avoidable under the study's criterion, not merely when the total token count is high.</w:t>
      </w:r>
    </w:p>
    <w:p>
      <w:pPr>
        <w:pStyle w:val="BodyText1"/>
      </w:pPr>
      <w:r>
        <w:t xml:space="preserve">Retrieval evaluation provides useful concepts for this distinction. RAGAS separates properties such as the relevance and focus of retrieved context from the faithfulness and quality of the generated answer </w:t>
      </w:r>
      <w:r>
        <w:t>[10]</w:t>
      </w:r>
      <w:r>
        <w:t xml:space="preserve">. Self-RAG argues that indiscriminately retrieving a fixed number of passages can reduce quality and instead learns to retrieve and critique passages on demand </w:t>
      </w:r>
      <w:r>
        <w:t>[11]</w:t>
      </w:r>
      <w:r>
        <w:t>. Both approaches recognize that retrieval quantity and retrieval utility are not equivalent. In the present thesis, low-query-relevance retrieval is one controlled bloat pattern, while source provenance makes it possible to measure its contribution separately from memory or tool output.</w:t>
      </w:r>
    </w:p>
    <w:p>
      <w:pPr>
        <w:pStyle w:val="BodyText1"/>
      </w:pPr>
      <w:r>
        <w:t xml:space="preserve">Several lines of work reduce context before inference. RECOMP trains compressors for retrieved documents and supports selective augmentation, including the option to provide no retrieved context when it is not useful </w:t>
      </w:r>
      <w:r>
        <w:t>[12]</w:t>
      </w:r>
      <w:r>
        <w:t xml:space="preserve">. Selective Context removes less informative lexical units using self-information as a proxy </w:t>
      </w:r>
      <w:r>
        <w:t>[13]</w:t>
      </w:r>
      <w:r>
        <w:t xml:space="preserve">. LLMLingua uses a smaller language model to identify and compress less important prompt content under a token budget </w:t>
      </w:r>
      <w:r>
        <w:t>[14]</w:t>
      </w:r>
      <w:r>
        <w:t xml:space="preserve">, while LongLLMLingua adapts prompt compression to long-context settings and accounts for document relevance and the position of retained information </w:t>
      </w:r>
      <w:r>
        <w:t>[15]</w:t>
      </w:r>
      <w:r>
        <w:t xml:space="preserve">. Jha et al. compare prompt-compression families and show that extractive selection, summarization, and token-level pruning have different quality and efficiency trade-offs </w:t>
      </w:r>
      <w:r>
        <w:t>[16]</w:t>
      </w:r>
      <w:r>
        <w:t>.</w:t>
      </w:r>
    </w:p>
    <w:p>
      <w:pPr>
        <w:pStyle w:val="BodyText1"/>
      </w:pPr>
      <w:r>
        <w:t>This compression literature is closely related to mitigation, but its objective is not identical to runtime auditing. Compression methods generally start with a prompt or retrieved context and produce a shorter representation. They may optimize a token budget without identifying which agent subsystem introduced the content or how the same material accumulated across invocations. Conversely, a provenance auditor can localize and measure bloat without having a strong compressor. The two approaches are complementary: auditing establishes what should be examined and how an intervention is evaluated, while compression or filtering supplies a possible intervention.</w:t>
      </w:r>
    </w:p>
    <w:p>
      <w:pPr>
        <w:pStyle w:val="BodyText1"/>
      </w:pPr>
      <w:r>
        <w:t xml:space="preserve">The distinction also affects evaluation. A compression ratio by itself cannot show that an intervention was beneficial. A method could remove half of the tokens by deleting the only passage that contains the answer. For this reason, RECOMP, LLMLingua, LongLLMLingua, and Selective Context evaluate downstream quality in addition to reduction </w:t>
      </w:r>
      <w:r>
        <w:t>[12], [14], [15], [13]</w:t>
      </w:r>
      <w:r>
        <w:t>. The present study adopts the same general principle but uses a deliberately conservative mitigation and a preregistered non-inferiority margin for task success.</w:t>
      </w:r>
    </w:p>
    <w:p>
      <w:pPr>
        <w:pStyle w:val="BodyText1"/>
      </w:pPr>
      <w:r>
        <w:t>Context management in agents adds a temporal dimension that prompt compression does not always address. A segment can be locally useful yet become redundant when copied into every later invocation. A memory may be accurate but stale relative to the current user request. A verbose tool result may contain useful fields mixed with repeated metadata. These cases motivate invocation-level metrics for exact redundancy, near redundancy, context growth, source contribution, and source-specific bloat.</w:t>
      </w:r>
    </w:p>
    <w:p>
      <w:pPr>
        <w:pStyle w:val="2"/>
      </w:pPr>
      <w:r>
        <w:t>Agent Observability and Runtime Auditing</w:t>
      </w:r>
    </w:p>
    <w:p>
      <w:pPr>
        <w:pStyle w:val="BodyText1"/>
      </w:pPr>
      <w:r>
        <w:t xml:space="preserve">Observability makes the internal behavior of an agent inspectable through traces, metrics, and structured events. In a conventional distributed system, observability often centers on requests, services, latency, errors, and resource consumption. LLM agents add semantic artifacts: prompts, messages, model responses, retrieval results, tool calls, memory state, and evaluation scores. AgentOps describes an observability lifecycle for agent development and operation, emphasizing monitoring and analysis of agent behavior </w:t>
      </w:r>
      <w:r>
        <w:t>[7]</w:t>
      </w:r>
      <w:r>
        <w:t xml:space="preserve">. AgentScope similarly provides a framework for building and monitoring multi-agent applications and illustrates how message handling and execution infrastructure become part of agent engineering </w:t>
      </w:r>
      <w:r>
        <w:t>[17]</w:t>
      </w:r>
      <w:r>
        <w:t>.</w:t>
      </w:r>
    </w:p>
    <w:p>
      <w:pPr>
        <w:pStyle w:val="BodyText1"/>
      </w:pPr>
      <w:r>
        <w:t xml:space="preserve">Production-oriented open-source tools reinforce this engineering direction. AgentFootprint focuses on tracking context injected into model calls, which is close to the invocation-boundary instrumentation used here </w:t>
      </w:r>
      <w:r>
        <w:t>[18]</w:t>
      </w:r>
      <w:r>
        <w:t xml:space="preserve">. Opik supports tracing, evaluation, and monitoring for LLM applications, RAG systems, and agents </w:t>
      </w:r>
      <w:r>
        <w:t>[19]</w:t>
      </w:r>
      <w:r>
        <w:t xml:space="preserve">. RagaAI Catalyst presents agent and tool execution through timelines and execution traces </w:t>
      </w:r>
      <w:r>
        <w:t>[20]</w:t>
      </w:r>
      <w:r>
        <w:t>. These systems are useful implementation references because they demonstrate practical concerns such as trace identifiers, spans, framework integrations, evaluation records, and visual debugging. Their purpose, however, is broader than the specific measurement of context bloat.</w:t>
      </w:r>
    </w:p>
    <w:p>
      <w:pPr>
        <w:pStyle w:val="BodyText1"/>
      </w:pPr>
      <w:r>
        <w:t xml:space="preserve">Two smaller projects illustrate adjacent boundaries. Cordum connects audit trails with pre-execution policies and approval gates </w:t>
      </w:r>
      <w:r>
        <w:t>[21]</w:t>
      </w:r>
      <w:r>
        <w:t xml:space="preserve">, whereas MCP Token Auditor focuses more narrowly on context-window use and token attribution for tool interfaces </w:t>
      </w:r>
      <w:r>
        <w:t>[22]</w:t>
      </w:r>
      <w:r>
        <w:t>. They are engineering references rather than empirical baselines, but they help distinguish observing context, attributing its cost, and controlling agent behavior.</w:t>
      </w:r>
    </w:p>
    <w:p>
      <w:pPr>
        <w:pStyle w:val="BodyText1"/>
      </w:pPr>
      <w:r>
        <w:t xml:space="preserve">The term </w:t>
      </w:r>
      <w:r>
        <w:rPr>
          <w:i/>
        </w:rPr>
        <w:t>auditing</w:t>
      </w:r>
      <w:r>
        <w:t xml:space="preserve"> is used in this thesis to indicate a more constrained form of observability. A runtime audit record must answer five questions for each model invocation:</w:t>
      </w:r>
    </w:p>
    <w:p>
      <w:pPr>
        <w:pStyle w:val="afc"/>
        <w:numPr>
          <w:ilvl w:val="0"/>
          <w:numId w:val="1"/>
        </w:numPr>
      </w:pPr>
      <w:r>
        <w:t>What exact messages and segments were visible to the model?</w:t>
      </w:r>
    </w:p>
    <w:p>
      <w:pPr>
        <w:pStyle w:val="afc"/>
        <w:numPr>
          <w:ilvl w:val="0"/>
          <w:numId w:val="1"/>
        </w:numPr>
      </w:pPr>
      <w:r>
        <w:t>Which source produced each segment?</w:t>
      </w:r>
    </w:p>
    <w:p>
      <w:pPr>
        <w:pStyle w:val="afc"/>
        <w:numPr>
          <w:ilvl w:val="0"/>
          <w:numId w:val="1"/>
        </w:numPr>
      </w:pPr>
      <w:r>
        <w:t>How large was each segment and the complete context?</w:t>
      </w:r>
    </w:p>
    <w:p>
      <w:pPr>
        <w:pStyle w:val="afc"/>
        <w:numPr>
          <w:ilvl w:val="0"/>
          <w:numId w:val="1"/>
        </w:numPr>
      </w:pPr>
      <w:r>
        <w:t>Which bloat rule or ground-truth label applied, and where?</w:t>
      </w:r>
    </w:p>
    <w:p>
      <w:pPr>
        <w:pStyle w:val="afc"/>
        <w:numPr>
          <w:ilvl w:val="0"/>
          <w:numId w:val="1"/>
        </w:numPr>
      </w:pPr>
      <w:r>
        <w:t>Which code, configuration, dataset, model, and seed produced the record?</w:t>
      </w:r>
    </w:p>
    <w:p>
      <w:pPr>
        <w:pStyle w:val="BodyText1"/>
      </w:pPr>
      <w:r>
        <w:t>This definition links content provenance to experimental reproducibility. Capturing a prompt string without a source label is insufficient for localization. Recording source labels without the final serialized messages can miss transformations performed by a framework. Reporting aggregate token usage without invocation identifiers cannot reconstruct growth across a multi-step workflow. A useful audit trace therefore needs both semantic content structure and engineering provenance.</w:t>
      </w:r>
    </w:p>
    <w:p>
      <w:pPr>
        <w:pStyle w:val="BodyText1"/>
      </w:pPr>
      <w:r>
        <w:t>Privacy complicates this requirement. Full model-visible text is the most informative trace, but it may contain user data, retrieved confidential documents, or credentials accidentally exposed by an integration. The framework developed for this thesis consequently treats persisted text as a policy choice. Metrics are computed from the in-memory content, while persisted traces can store full, redacted, or hash-only representations. Raw and normalized hashes preserve segment identity and duplicate evidence without requiring all text to remain available. The formal experiments use redacted mode.</w:t>
      </w:r>
    </w:p>
    <w:p>
      <w:pPr>
        <w:pStyle w:val="BodyText1"/>
      </w:pPr>
      <w:r>
        <w:t xml:space="preserve">Runtime auditing also differs from application-level evaluation. RAGAS, for example, evaluates retrieval and generation quality </w:t>
      </w:r>
      <w:r>
        <w:t>[10]</w:t>
      </w:r>
      <w:r>
        <w:t>, whereas the auditor in this thesis records how retrieval, memory, tool, and framework content jointly compose an invocation. Evaluation can be built on top of the audit record, but the trace itself is intended to be a reusable measurement artifact. This separation is important for an engineering thesis: capture, storage, analysis, and mitigation are distinct components with testable interfaces.</w:t>
      </w:r>
    </w:p>
    <w:p>
      <w:pPr>
        <w:pStyle w:val="2"/>
      </w:pPr>
      <w:r>
        <w:t>Research Gap</w:t>
      </w:r>
    </w:p>
    <w:p>
      <w:pPr>
        <w:pStyle w:val="BodyText1"/>
      </w:pPr>
      <w:r>
        <w:t>The literature provides strong foundations for each part of the problem, but the parts are usually studied separately. Agent architectures explain why external observations, retrieved evidence, and memory are inserted into future model calls. Long-context benchmarks show that greater nominal capacity does not ensure robust use of longer inputs. RAG evaluation examines relevance and faithfulness. Prompt-compression methods reduce tokens while measuring downstream quality. Agent observability records complex execution behavior. What remains less developed is an end-to-end method that connects these areas at the level of automatically constructed context.</w:t>
      </w:r>
    </w:p>
    <w:p>
      <w:pPr>
        <w:pStyle w:val="BodyText1"/>
      </w:pPr>
      <w:r>
        <w:t>Table 2.1 summarizes the distinction.</w:t>
      </w:r>
    </w:p>
    <w:p>
      <w:pPr>
        <w:pStyle w:val="Tablecaptiontext"/>
        <w:keepNext/>
      </w:pPr>
      <w:r>
        <w:rPr>
          <w:b/>
        </w:rPr>
        <w:t>Table 2.1. Research areas related to runtime auditing of context bloat.</w:t>
      </w:r>
    </w:p>
    <w:tbl>
      <w:tblPr>
        <w:tblStyle w:val="afe"/>
        <w:tblW w:type="auto" w:w="0"/>
        <w:tblLayout w:type="fixed"/>
        <w:tblLook w:firstColumn="1" w:firstRow="1" w:lastColumn="0" w:lastRow="0" w:noHBand="0" w:noVBand="1" w:val="04A0"/>
      </w:tblPr>
      <w:tblGrid>
        <w:gridCol w:w="2409"/>
        <w:gridCol w:w="2409"/>
        <w:gridCol w:w="2409"/>
        <w:gridCol w:w="2409"/>
      </w:tblGrid>
      <w:tr>
        <w:trPr>
          <w:tblHeader w:val="true"/>
        </w:trPr>
        <w:tc>
          <w:tcPr>
            <w:tcW w:type="dxa" w:w="1456"/>
            <w:vAlign w:val="center"/>
            <w:tcMar>
              <w:top w:w="80" w:type="dxa"/>
              <w:start w:w="90" w:type="dxa"/>
              <w:bottom w:w="80" w:type="dxa"/>
              <w:end w:w="90" w:type="dxa"/>
            </w:tcMar>
            <w:shd w:fill="E8EEF3"/>
          </w:tcPr>
          <w:p>
            <w:pPr>
              <w:pStyle w:val="Tabletext"/>
              <w:jc w:val="left"/>
            </w:pPr>
            <w:r>
              <w:rPr>
                <w:b/>
              </w:rPr>
              <w:t>Research area</w:t>
            </w:r>
          </w:p>
        </w:tc>
        <w:tc>
          <w:tcPr>
            <w:tcW w:type="dxa" w:w="2659"/>
            <w:vAlign w:val="center"/>
            <w:tcMar>
              <w:top w:w="80" w:type="dxa"/>
              <w:start w:w="90" w:type="dxa"/>
              <w:bottom w:w="80" w:type="dxa"/>
              <w:end w:w="90" w:type="dxa"/>
            </w:tcMar>
            <w:shd w:fill="E8EEF3"/>
          </w:tcPr>
          <w:p>
            <w:pPr>
              <w:pStyle w:val="Tabletext"/>
              <w:jc w:val="center"/>
            </w:pPr>
            <w:r>
              <w:rPr>
                <w:b/>
              </w:rPr>
              <w:t>Primary object</w:t>
            </w:r>
          </w:p>
        </w:tc>
        <w:tc>
          <w:tcPr>
            <w:tcW w:type="dxa" w:w="2659"/>
            <w:vAlign w:val="center"/>
            <w:tcMar>
              <w:top w:w="80" w:type="dxa"/>
              <w:start w:w="90" w:type="dxa"/>
              <w:bottom w:w="80" w:type="dxa"/>
              <w:end w:w="90" w:type="dxa"/>
            </w:tcMar>
            <w:shd w:fill="E8EEF3"/>
          </w:tcPr>
          <w:p>
            <w:pPr>
              <w:pStyle w:val="Tabletext"/>
              <w:jc w:val="center"/>
            </w:pPr>
            <w:r>
              <w:rPr>
                <w:b/>
              </w:rPr>
              <w:t>Typical outcome</w:t>
            </w:r>
          </w:p>
        </w:tc>
        <w:tc>
          <w:tcPr>
            <w:tcW w:type="dxa" w:w="2659"/>
            <w:vAlign w:val="center"/>
            <w:tcMar>
              <w:top w:w="80" w:type="dxa"/>
              <w:start w:w="90" w:type="dxa"/>
              <w:bottom w:w="80" w:type="dxa"/>
              <w:end w:w="90" w:type="dxa"/>
            </w:tcMar>
            <w:shd w:fill="E8EEF3"/>
          </w:tcPr>
          <w:p>
            <w:pPr>
              <w:pStyle w:val="Tabletext"/>
              <w:jc w:val="left"/>
            </w:pPr>
            <w:r>
              <w:rPr>
                <w:b/>
              </w:rPr>
              <w:t>Gap addressed by this thesis</w:t>
            </w:r>
          </w:p>
        </w:tc>
      </w:tr>
      <w:tr>
        <w:tc>
          <w:tcPr>
            <w:tcW w:type="dxa" w:w="1456"/>
            <w:vAlign w:val="center"/>
            <w:tcMar>
              <w:top w:w="80" w:type="dxa"/>
              <w:start w:w="90" w:type="dxa"/>
              <w:bottom w:w="80" w:type="dxa"/>
              <w:end w:w="90" w:type="dxa"/>
            </w:tcMar>
          </w:tcPr>
          <w:p>
            <w:pPr>
              <w:pStyle w:val="Tabletext"/>
              <w:jc w:val="left"/>
            </w:pPr>
            <w:r>
              <w:t>Long-context evaluation</w:t>
            </w:r>
          </w:p>
        </w:tc>
        <w:tc>
          <w:tcPr>
            <w:tcW w:type="dxa" w:w="2659"/>
            <w:vAlign w:val="center"/>
            <w:tcMar>
              <w:top w:w="80" w:type="dxa"/>
              <w:start w:w="90" w:type="dxa"/>
              <w:bottom w:w="80" w:type="dxa"/>
              <w:end w:w="90" w:type="dxa"/>
            </w:tcMar>
          </w:tcPr>
          <w:p>
            <w:pPr>
              <w:pStyle w:val="Tabletext"/>
              <w:jc w:val="left"/>
            </w:pPr>
            <w:r>
              <w:t>Model behavior at increasing input lengths</w:t>
            </w:r>
          </w:p>
        </w:tc>
        <w:tc>
          <w:tcPr>
            <w:tcW w:type="dxa" w:w="2659"/>
            <w:vAlign w:val="center"/>
            <w:tcMar>
              <w:top w:w="80" w:type="dxa"/>
              <w:start w:w="90" w:type="dxa"/>
              <w:bottom w:w="80" w:type="dxa"/>
              <w:end w:w="90" w:type="dxa"/>
            </w:tcMar>
          </w:tcPr>
          <w:p>
            <w:pPr>
              <w:pStyle w:val="Tabletext"/>
              <w:jc w:val="left"/>
            </w:pPr>
            <w:r>
              <w:t>Accuracy or task score by length and position</w:t>
            </w:r>
          </w:p>
        </w:tc>
        <w:tc>
          <w:tcPr>
            <w:tcW w:type="dxa" w:w="2659"/>
            <w:vAlign w:val="center"/>
            <w:tcMar>
              <w:top w:w="80" w:type="dxa"/>
              <w:start w:w="90" w:type="dxa"/>
              <w:bottom w:w="80" w:type="dxa"/>
              <w:end w:w="90" w:type="dxa"/>
            </w:tcMar>
          </w:tcPr>
          <w:p>
            <w:pPr>
              <w:pStyle w:val="Tabletext"/>
              <w:jc w:val="left"/>
            </w:pPr>
            <w:r>
              <w:t>Does not localize avoidable agent context to runtime sources</w:t>
            </w:r>
          </w:p>
        </w:tc>
      </w:tr>
      <w:tr>
        <w:tc>
          <w:tcPr>
            <w:tcW w:type="dxa" w:w="1456"/>
            <w:vAlign w:val="center"/>
            <w:tcMar>
              <w:top w:w="80" w:type="dxa"/>
              <w:start w:w="90" w:type="dxa"/>
              <w:bottom w:w="80" w:type="dxa"/>
              <w:end w:w="90" w:type="dxa"/>
            </w:tcMar>
          </w:tcPr>
          <w:p>
            <w:pPr>
              <w:pStyle w:val="Tabletext"/>
              <w:jc w:val="left"/>
            </w:pPr>
            <w:r>
              <w:t>RAG and memory quality</w:t>
            </w:r>
          </w:p>
        </w:tc>
        <w:tc>
          <w:tcPr>
            <w:tcW w:type="dxa" w:w="2659"/>
            <w:vAlign w:val="center"/>
            <w:tcMar>
              <w:top w:w="80" w:type="dxa"/>
              <w:start w:w="90" w:type="dxa"/>
              <w:bottom w:w="80" w:type="dxa"/>
              <w:end w:w="90" w:type="dxa"/>
            </w:tcMar>
          </w:tcPr>
          <w:p>
            <w:pPr>
              <w:pStyle w:val="Tabletext"/>
              <w:jc w:val="left"/>
            </w:pPr>
            <w:r>
              <w:t>Retrieved or stored evidence</w:t>
            </w:r>
          </w:p>
        </w:tc>
        <w:tc>
          <w:tcPr>
            <w:tcW w:type="dxa" w:w="2659"/>
            <w:vAlign w:val="center"/>
            <w:tcMar>
              <w:top w:w="80" w:type="dxa"/>
              <w:start w:w="90" w:type="dxa"/>
              <w:bottom w:w="80" w:type="dxa"/>
              <w:end w:w="90" w:type="dxa"/>
            </w:tcMar>
          </w:tcPr>
          <w:p>
            <w:pPr>
              <w:pStyle w:val="Tabletext"/>
              <w:jc w:val="left"/>
            </w:pPr>
            <w:r>
              <w:t>Relevance, faithfulness, or answer quality</w:t>
            </w:r>
          </w:p>
        </w:tc>
        <w:tc>
          <w:tcPr>
            <w:tcW w:type="dxa" w:w="2659"/>
            <w:vAlign w:val="center"/>
            <w:tcMar>
              <w:top w:w="80" w:type="dxa"/>
              <w:start w:w="90" w:type="dxa"/>
              <w:bottom w:w="80" w:type="dxa"/>
              <w:end w:w="90" w:type="dxa"/>
            </w:tcMar>
          </w:tcPr>
          <w:p>
            <w:pPr>
              <w:pStyle w:val="Tabletext"/>
              <w:jc w:val="left"/>
            </w:pPr>
            <w:r>
              <w:t>Usually studies one source rather than the complete agent invocation</w:t>
            </w:r>
          </w:p>
        </w:tc>
      </w:tr>
      <w:tr>
        <w:tc>
          <w:tcPr>
            <w:tcW w:type="dxa" w:w="1456"/>
            <w:vAlign w:val="center"/>
            <w:tcMar>
              <w:top w:w="80" w:type="dxa"/>
              <w:start w:w="90" w:type="dxa"/>
              <w:bottom w:w="80" w:type="dxa"/>
              <w:end w:w="90" w:type="dxa"/>
            </w:tcMar>
          </w:tcPr>
          <w:p>
            <w:pPr>
              <w:pStyle w:val="Tabletext"/>
              <w:jc w:val="left"/>
            </w:pPr>
            <w:r>
              <w:t>Prompt compression</w:t>
            </w:r>
          </w:p>
        </w:tc>
        <w:tc>
          <w:tcPr>
            <w:tcW w:type="dxa" w:w="2659"/>
            <w:vAlign w:val="center"/>
            <w:tcMar>
              <w:top w:w="80" w:type="dxa"/>
              <w:start w:w="90" w:type="dxa"/>
              <w:bottom w:w="80" w:type="dxa"/>
              <w:end w:w="90" w:type="dxa"/>
            </w:tcMar>
          </w:tcPr>
          <w:p>
            <w:pPr>
              <w:pStyle w:val="Tabletext"/>
              <w:jc w:val="left"/>
            </w:pPr>
            <w:r>
              <w:t>A prompt or document set</w:t>
            </w:r>
          </w:p>
        </w:tc>
        <w:tc>
          <w:tcPr>
            <w:tcW w:type="dxa" w:w="2659"/>
            <w:vAlign w:val="center"/>
            <w:tcMar>
              <w:top w:w="80" w:type="dxa"/>
              <w:start w:w="90" w:type="dxa"/>
              <w:bottom w:w="80" w:type="dxa"/>
              <w:end w:w="90" w:type="dxa"/>
            </w:tcMar>
          </w:tcPr>
          <w:p>
            <w:pPr>
              <w:pStyle w:val="Tabletext"/>
              <w:jc w:val="left"/>
            </w:pPr>
            <w:r>
              <w:t>Token reduction and downstream quality</w:t>
            </w:r>
          </w:p>
        </w:tc>
        <w:tc>
          <w:tcPr>
            <w:tcW w:type="dxa" w:w="2659"/>
            <w:vAlign w:val="center"/>
            <w:tcMar>
              <w:top w:w="80" w:type="dxa"/>
              <w:start w:w="90" w:type="dxa"/>
              <w:bottom w:w="80" w:type="dxa"/>
              <w:end w:w="90" w:type="dxa"/>
            </w:tcMar>
          </w:tcPr>
          <w:p>
            <w:pPr>
              <w:pStyle w:val="Tabletext"/>
              <w:jc w:val="left"/>
            </w:pPr>
            <w:r>
              <w:t>Does not necessarily preserve source provenance or longitudinal growth</w:t>
            </w:r>
          </w:p>
        </w:tc>
      </w:tr>
      <w:tr>
        <w:tc>
          <w:tcPr>
            <w:tcW w:type="dxa" w:w="1456"/>
            <w:vAlign w:val="center"/>
            <w:tcMar>
              <w:top w:w="80" w:type="dxa"/>
              <w:start w:w="90" w:type="dxa"/>
              <w:bottom w:w="80" w:type="dxa"/>
              <w:end w:w="90" w:type="dxa"/>
            </w:tcMar>
          </w:tcPr>
          <w:p>
            <w:pPr>
              <w:pStyle w:val="Tabletext"/>
              <w:jc w:val="left"/>
            </w:pPr>
            <w:r>
              <w:t>Agent observability</w:t>
            </w:r>
          </w:p>
        </w:tc>
        <w:tc>
          <w:tcPr>
            <w:tcW w:type="dxa" w:w="2659"/>
            <w:vAlign w:val="center"/>
            <w:tcMar>
              <w:top w:w="80" w:type="dxa"/>
              <w:start w:w="90" w:type="dxa"/>
              <w:bottom w:w="80" w:type="dxa"/>
              <w:end w:w="90" w:type="dxa"/>
            </w:tcMar>
          </w:tcPr>
          <w:p>
            <w:pPr>
              <w:pStyle w:val="Tabletext"/>
              <w:jc w:val="left"/>
            </w:pPr>
            <w:r>
              <w:t>Calls, tools, events, and execution paths</w:t>
            </w:r>
          </w:p>
        </w:tc>
        <w:tc>
          <w:tcPr>
            <w:tcW w:type="dxa" w:w="2659"/>
            <w:vAlign w:val="center"/>
            <w:tcMar>
              <w:top w:w="80" w:type="dxa"/>
              <w:start w:w="90" w:type="dxa"/>
              <w:bottom w:w="80" w:type="dxa"/>
              <w:end w:w="90" w:type="dxa"/>
            </w:tcMar>
          </w:tcPr>
          <w:p>
            <w:pPr>
              <w:pStyle w:val="Tabletext"/>
              <w:jc w:val="left"/>
            </w:pPr>
            <w:r>
              <w:t>Traces, spans, latency, errors, evaluations</w:t>
            </w:r>
          </w:p>
        </w:tc>
        <w:tc>
          <w:tcPr>
            <w:tcW w:type="dxa" w:w="2659"/>
            <w:vAlign w:val="center"/>
            <w:tcMar>
              <w:top w:w="80" w:type="dxa"/>
              <w:start w:w="90" w:type="dxa"/>
              <w:bottom w:w="80" w:type="dxa"/>
              <w:end w:w="90" w:type="dxa"/>
            </w:tcMar>
          </w:tcPr>
          <w:p>
            <w:pPr>
              <w:pStyle w:val="Tabletext"/>
              <w:jc w:val="left"/>
            </w:pPr>
            <w:r>
              <w:t>Does not by itself define or validate source-level bloat metrics</w:t>
            </w:r>
          </w:p>
        </w:tc>
      </w:tr>
      <w:tr>
        <w:tc>
          <w:tcPr>
            <w:tcW w:type="dxa" w:w="1456"/>
            <w:vAlign w:val="center"/>
            <w:tcMar>
              <w:top w:w="80" w:type="dxa"/>
              <w:start w:w="90" w:type="dxa"/>
              <w:bottom w:w="80" w:type="dxa"/>
              <w:end w:w="90" w:type="dxa"/>
            </w:tcMar>
          </w:tcPr>
          <w:p>
            <w:pPr>
              <w:pStyle w:val="Tabletext"/>
              <w:jc w:val="left"/>
            </w:pPr>
            <w:r>
              <w:t>This thesis</w:t>
            </w:r>
          </w:p>
        </w:tc>
        <w:tc>
          <w:tcPr>
            <w:tcW w:type="dxa" w:w="2659"/>
            <w:vAlign w:val="center"/>
            <w:tcMar>
              <w:top w:w="80" w:type="dxa"/>
              <w:start w:w="90" w:type="dxa"/>
              <w:bottom w:w="80" w:type="dxa"/>
              <w:end w:w="90" w:type="dxa"/>
            </w:tcMar>
          </w:tcPr>
          <w:p>
            <w:pPr>
              <w:pStyle w:val="Tabletext"/>
              <w:jc w:val="left"/>
            </w:pPr>
            <w:r>
              <w:t>Complete model-visible context per invocation</w:t>
            </w:r>
          </w:p>
        </w:tc>
        <w:tc>
          <w:tcPr>
            <w:tcW w:type="dxa" w:w="2659"/>
            <w:vAlign w:val="center"/>
            <w:tcMar>
              <w:top w:w="80" w:type="dxa"/>
              <w:start w:w="90" w:type="dxa"/>
              <w:bottom w:w="80" w:type="dxa"/>
              <w:end w:w="90" w:type="dxa"/>
            </w:tcMar>
          </w:tcPr>
          <w:p>
            <w:pPr>
              <w:pStyle w:val="Tabletext"/>
              <w:jc w:val="left"/>
            </w:pPr>
            <w:r>
              <w:t>Detection, localization, measurement, source analysis, and constrained mitigation</w:t>
            </w:r>
          </w:p>
        </w:tc>
        <w:tc>
          <w:tcPr>
            <w:tcW w:type="dxa" w:w="2659"/>
            <w:vAlign w:val="center"/>
            <w:tcMar>
              <w:top w:w="80" w:type="dxa"/>
              <w:start w:w="90" w:type="dxa"/>
              <w:bottom w:w="80" w:type="dxa"/>
              <w:end w:w="90" w:type="dxa"/>
            </w:tcMar>
          </w:tcPr>
          <w:p>
            <w:pPr>
              <w:pStyle w:val="Tabletext"/>
              <w:jc w:val="left"/>
            </w:pPr>
            <w:r>
              <w:t>Integrates provenance, bloat metrics, reproducible runs, and utility-aware evaluation</w:t>
            </w:r>
          </w:p>
        </w:tc>
      </w:tr>
    </w:tbl>
    <w:p>
      <w:pPr>
        <w:pStyle w:val="BodyText1"/>
      </w:pPr>
    </w:p>
    <w:p>
      <w:pPr>
        <w:pStyle w:val="BodyText1"/>
      </w:pPr>
      <w:r>
        <w:t>Three specific gaps motivate the research design. First, context-size metrics do not explain composition. A total of 1,000 tokens can be dominated by retrieval in one invocation and by tool output in another. Source-labeled segments are needed to compare those cases. Second, most observed context has no independent label indicating whether it is necessary. Controlled bloat patterns provide a reproducible starting point for validating detection and measurement, provided their limited external validity is acknowledged. Third, mitigation needs a joint criterion. A reduction should be interpreted together with task success rather than presented as an isolated efficiency gain.</w:t>
      </w:r>
    </w:p>
    <w:p>
      <w:pPr>
        <w:pStyle w:val="BodyText1"/>
      </w:pPr>
      <w:r>
        <w:t>The thesis responds with a framework-agnostic provenance schema, pre-invocation runtime capture, explicit bloat labels, source-level metrics, a frozen multi-workflow experiment, and a paired mitigation analysis. The contribution is not a claim to solve context management in general. It is a reproducible engineering and empirical foundation for asking where context bloat appears, how much it contributes, and what is lost when it is removed.</w:t>
      </w:r>
    </w:p>
    <w:p>
      <w:pPr>
        <w:pStyle w:val="1"/>
      </w:pPr>
      <w:r>
        <w:t>Context Bloat Model and Auditing Framework</w:t>
      </w:r>
    </w:p>
    <w:p>
      <w:pPr>
        <w:pStyle w:val="2"/>
      </w:pPr>
      <w:r>
        <w:t>Definition and Taxonomy of Context Bloat</w:t>
      </w:r>
    </w:p>
    <w:p>
      <w:pPr>
        <w:pStyle w:val="BodyText1"/>
      </w:pPr>
      <w:r>
        <w:t>The conceptual object of this thesis is the context visible to a language model at one invocation of an agent workflow. Let</w:t>
      </w:r>
    </w:p>
    <w:p>
      <w:pPr>
        <w:spacing w:before="120" w:after="160"/>
        <w:jc w:val="center"/>
      </w:pPr>
      <w:r>
        <w:rPr>
          <w:rFonts w:ascii="Cambria Math" w:hAnsi="Cambria Math"/>
          <w:i/>
          <w:sz w:val="22"/>
        </w:rPr>
        <w:t>C_i = &lt;m_(i,1), m_(i,2), ..., m_(i,n_i)&gt;</w:t>
      </w:r>
    </w:p>
    <w:p>
      <w:pPr>
        <w:pStyle w:val="BodyText1"/>
      </w:pPr>
      <w:r>
        <w:t xml:space="preserve">denote the ordered message sequence sent at invocation </w:t>
      </w:r>
      <w:r>
        <w:rPr>
          <w:rFonts w:ascii="Cambria Math" w:hAnsi="Cambria Math"/>
          <w:i/>
        </w:rPr>
        <w:t>i</w:t>
      </w:r>
      <w:r>
        <w:t>. A message has a role, content, optional name, and source metadata. Messages are further divided into ordered text segments:</w:t>
      </w:r>
    </w:p>
    <w:p>
      <w:pPr>
        <w:spacing w:before="120" w:after="160"/>
        <w:jc w:val="center"/>
      </w:pPr>
      <w:r>
        <w:rPr>
          <w:rFonts w:ascii="Cambria Math" w:hAnsi="Cambria Math"/>
          <w:i/>
          <w:sz w:val="22"/>
        </w:rPr>
        <w:t>S_i = &lt;s_(i,1), s_(i,2), ..., s_(i,k_i)&gt;.</w:t>
      </w:r>
    </w:p>
    <w:p>
      <w:pPr>
        <w:pStyle w:val="BodyText1"/>
      </w:pPr>
      <w:r>
        <w:t>The segment is the smallest unit to which the auditor assigns a source, identity, size, and bloat label. A segment records its parent message, message index, ordinal position, role, source type, character count, token count, raw content hash, normalized content hash, and optional source identifier or relevance score. This representation retains message ordering while supporting source-level analysis.</w:t>
      </w:r>
    </w:p>
    <w:p>
      <w:pPr>
        <w:pStyle w:val="BodyText1"/>
      </w:pPr>
      <w:r>
        <w:t xml:space="preserve">The framework uses eight source types: </w:t>
      </w:r>
      <w:r>
        <w:rPr>
          <w:rFonts w:ascii="Consolas" w:hAnsi="Consolas"/>
          <w:sz w:val="20"/>
        </w:rPr>
        <w:t>system</w:t>
      </w:r>
      <w:r>
        <w:t xml:space="preserve">, </w:t>
      </w:r>
      <w:r>
        <w:rPr>
          <w:rFonts w:ascii="Consolas" w:hAnsi="Consolas"/>
          <w:sz w:val="20"/>
        </w:rPr>
        <w:t>user</w:t>
      </w:r>
      <w:r>
        <w:t xml:space="preserve">, </w:t>
      </w:r>
      <w:r>
        <w:rPr>
          <w:rFonts w:ascii="Consolas" w:hAnsi="Consolas"/>
          <w:sz w:val="20"/>
        </w:rPr>
        <w:t>framework</w:t>
      </w:r>
      <w:r>
        <w:t xml:space="preserve">, </w:t>
      </w:r>
      <w:r>
        <w:rPr>
          <w:rFonts w:ascii="Consolas" w:hAnsi="Consolas"/>
          <w:sz w:val="20"/>
        </w:rPr>
        <w:t>retrieval</w:t>
      </w:r>
      <w:r>
        <w:t xml:space="preserve">, </w:t>
      </w:r>
      <w:r>
        <w:rPr>
          <w:rFonts w:ascii="Consolas" w:hAnsi="Consolas"/>
          <w:sz w:val="20"/>
        </w:rPr>
        <w:t>memory</w:t>
      </w:r>
      <w:r>
        <w:t xml:space="preserve">, </w:t>
      </w:r>
      <w:r>
        <w:rPr>
          <w:rFonts w:ascii="Consolas" w:hAnsi="Consolas"/>
          <w:sz w:val="20"/>
        </w:rPr>
        <w:t>tool</w:t>
      </w:r>
      <w:r>
        <w:t xml:space="preserve">, </w:t>
      </w:r>
      <w:r>
        <w:rPr>
          <w:rFonts w:ascii="Consolas" w:hAnsi="Consolas"/>
          <w:sz w:val="20"/>
        </w:rPr>
        <w:t>generated_trace</w:t>
      </w:r>
      <w:r>
        <w:t xml:space="preserve">, and </w:t>
      </w:r>
      <w:r>
        <w:rPr>
          <w:rFonts w:ascii="Consolas" w:hAnsi="Consolas"/>
          <w:sz w:val="20"/>
        </w:rPr>
        <w:t>other</w:t>
      </w:r>
      <w:r>
        <w:t xml:space="preserve">. System and user content represent explicit instructions and requests. Framework content includes orchestration instructions and tool-use formatting inserted by the runtime. Retrieval and memory distinguish external documents from stored interaction state. Tool content represents observations returned by a tool, while generated traces contain intermediate assistant output such as a plan or action selection. </w:t>
      </w:r>
      <w:r>
        <w:rPr>
          <w:rFonts w:ascii="Consolas" w:hAnsi="Consolas"/>
          <w:sz w:val="20"/>
        </w:rPr>
        <w:t>other</w:t>
      </w:r>
      <w:r>
        <w:t xml:space="preserve"> is a fallback for content that cannot be assigned reliably.</w:t>
      </w:r>
    </w:p>
    <w:p>
      <w:pPr>
        <w:pStyle w:val="BodyText1"/>
      </w:pPr>
      <w:r>
        <w:t xml:space="preserve">This thesis defines </w:t>
      </w:r>
      <w:r>
        <w:rPr>
          <w:i/>
        </w:rPr>
        <w:t>context bloat</w:t>
      </w:r>
      <w:r>
        <w:t xml:space="preserve"> as model-visible content that is avoidable under an explicit task- and invocation-specific criterion. Three properties of the definition matter.</w:t>
      </w:r>
    </w:p>
    <w:p>
      <w:pPr>
        <w:pStyle w:val="BodyText1"/>
      </w:pPr>
      <w:r>
        <w:t>First, bloat is not equivalent to length. A long set of distinct evidence can be necessary, and a short input can contain an exact duplicate. Second, bloat is label-dependent. A segment is not classified as unnecessary merely because it comes from a particular source. Third, bloat is assessed at the time of use. A memory item may have been useful when created but be stale for the current query.</w:t>
      </w:r>
    </w:p>
    <w:p>
      <w:pPr>
        <w:pStyle w:val="BodyText1"/>
      </w:pPr>
      <w:r>
        <w:t>The controlled taxonomy contains four evaluated labels.</w:t>
      </w:r>
    </w:p>
    <w:p>
      <w:pPr>
        <w:pStyle w:val="BodyText1"/>
      </w:pPr>
      <w:r>
        <w:rPr>
          <w:b/>
        </w:rPr>
        <w:t>Exact duplicate.</w:t>
      </w:r>
      <w:r>
        <w:t xml:space="preserve"> A retrieval, memory, or tool segment is an exact duplicate when its normalized hash matches an earlier segment from the same source. Text normalization removes leading and trailing whitespace, collapses whitespace, and applies case folding before SHA-256 hashing. The later occurrence is marked as bloat; the first occurrence remains available as evidence.</w:t>
      </w:r>
    </w:p>
    <w:p>
      <w:pPr>
        <w:pStyle w:val="BodyText1"/>
      </w:pPr>
      <w:r>
        <w:rPr>
          <w:b/>
        </w:rPr>
        <w:t>Near duplicate.</w:t>
      </w:r>
      <w:r>
        <w:t xml:space="preserve"> A segment is a near duplicate when the Jaccard similarity between its case-folded lexical token set and that of an earlier segment from the same source is at least 0.8. If </w:t>
      </w:r>
      <w:r>
        <w:rPr>
          <w:rFonts w:ascii="Cambria Math" w:hAnsi="Cambria Math"/>
          <w:i/>
        </w:rPr>
        <w:t>W(a)</w:t>
      </w:r>
      <w:r>
        <w:t xml:space="preserve"> is the token set of segment </w:t>
      </w:r>
      <w:r>
        <w:rPr>
          <w:rFonts w:ascii="Cambria Math" w:hAnsi="Cambria Math"/>
          <w:i/>
        </w:rPr>
        <w:t>a</w:t>
      </w:r>
      <w:r>
        <w:t>, then</w:t>
      </w:r>
    </w:p>
    <w:p>
      <w:pPr>
        <w:spacing w:before="120" w:after="160"/>
        <w:jc w:val="center"/>
      </w:pPr>
      <w:r>
        <w:rPr>
          <w:rFonts w:ascii="Cambria Math" w:hAnsi="Cambria Math"/>
          <w:i/>
          <w:sz w:val="22"/>
        </w:rPr>
        <w:t>J(a,b) = |W(a) intersect W(b)| / |W(a) union W(b)|.</w:t>
      </w:r>
    </w:p>
    <w:p>
      <w:pPr>
        <w:pStyle w:val="BodyText1"/>
      </w:pPr>
      <w:r>
        <w:t>Near duplication captures paraphrased or slightly modified repetition that does not share a normalized hash.</w:t>
      </w:r>
    </w:p>
    <w:p>
      <w:pPr>
        <w:pStyle w:val="BodyText1"/>
      </w:pPr>
      <w:r>
        <w:rPr>
          <w:b/>
        </w:rPr>
        <w:t>Low query relevance.</w:t>
      </w:r>
      <w:r>
        <w:t xml:space="preserve"> A retrieval or memory segment is labeled </w:t>
      </w:r>
      <w:r>
        <w:rPr>
          <w:rFonts w:ascii="Consolas" w:hAnsi="Consolas"/>
          <w:sz w:val="20"/>
        </w:rPr>
        <w:t>low_query_relevance</w:t>
      </w:r>
      <w:r>
        <w:t xml:space="preserve"> when an explicit relevance score is below 0.05. If no score is available, the detector uses query-token overlap:</w:t>
      </w:r>
    </w:p>
    <w:p>
      <w:pPr>
        <w:spacing w:before="120" w:after="160"/>
        <w:jc w:val="center"/>
      </w:pPr>
      <w:r>
        <w:rPr>
          <w:rFonts w:ascii="Cambria Math" w:hAnsi="Cambria Math"/>
          <w:i/>
          <w:sz w:val="22"/>
        </w:rPr>
        <w:t>Q(s,q) = |W(s) intersect W(q)| / |W(q)|.</w:t>
      </w:r>
    </w:p>
    <w:p>
      <w:pPr>
        <w:pStyle w:val="BodyText1"/>
      </w:pPr>
      <w:r>
        <w:t>In the controlled dataset, a stale memory is represented through this label because it is unrelated to the current query. The label does not claim to model every semantic form of staleness.</w:t>
      </w:r>
    </w:p>
    <w:p>
      <w:pPr>
        <w:pStyle w:val="BodyText1"/>
      </w:pPr>
      <w:r>
        <w:rPr>
          <w:b/>
        </w:rPr>
        <w:t>Verbose tool output.</w:t>
      </w:r>
      <w:r>
        <w:t xml:space="preserve"> A tool segment is labeled </w:t>
      </w:r>
      <w:r>
        <w:rPr>
          <w:rFonts w:ascii="Consolas" w:hAnsi="Consolas"/>
          <w:sz w:val="20"/>
        </w:rPr>
        <w:t>verbose_tool_output</w:t>
      </w:r>
      <w:r>
        <w:t xml:space="preserve"> when its token count is at least 80. Formal tool fixtures contain a concise result followed by repeated diagnostic and provenance detail that is not required to answer the task. The threshold is therefore tied to the controlled generator and should not be used as a universal production rule.</w:t>
      </w:r>
    </w:p>
    <w:p>
      <w:pPr>
        <w:pStyle w:val="BodyText1"/>
      </w:pPr>
      <w:r>
        <w:t>The stress cohort combines retrieval, memory, and tool bloat in one workflow. This is called cross-source accumulation rather than a fifth segment label, because the underlying segments retain the same four labels. The distinction allows the auditor to localize each contribution even when several sources grow together.</w:t>
      </w:r>
    </w:p>
    <w:p>
      <w:pPr>
        <w:pStyle w:val="2"/>
      </w:pPr>
      <w:r>
        <w:t>Context Provenance and Measurement Model</w:t>
      </w:r>
    </w:p>
    <w:p>
      <w:pPr>
        <w:pStyle w:val="BodyText1"/>
      </w:pPr>
      <w:r>
        <w:t xml:space="preserve">For a segment </w:t>
      </w:r>
      <w:r>
        <w:rPr>
          <w:rFonts w:ascii="Cambria Math" w:hAnsi="Cambria Math"/>
          <w:i/>
        </w:rPr>
        <w:t>s</w:t>
      </w:r>
      <w:r>
        <w:t xml:space="preserve">, let </w:t>
      </w:r>
      <w:r>
        <w:rPr>
          <w:rFonts w:ascii="Cambria Math" w:hAnsi="Cambria Math"/>
          <w:i/>
        </w:rPr>
        <w:t>t(s)</w:t>
      </w:r>
      <w:r>
        <w:t xml:space="preserve"> be its token count and </w:t>
      </w:r>
      <w:r>
        <w:rPr>
          <w:rFonts w:ascii="Cambria Math" w:hAnsi="Cambria Math"/>
          <w:i/>
        </w:rPr>
        <w:t>sigma(s)</w:t>
      </w:r>
      <w:r>
        <w:t xml:space="preserve"> its source. The total context size of invocation </w:t>
      </w:r>
      <w:r>
        <w:rPr>
          <w:rFonts w:ascii="Cambria Math" w:hAnsi="Cambria Math"/>
          <w:i/>
        </w:rPr>
        <w:t>i</w:t>
      </w:r>
      <w:r>
        <w:t xml:space="preserve"> is</w:t>
      </w:r>
    </w:p>
    <w:p>
      <w:pPr>
        <w:spacing w:before="120" w:after="160"/>
        <w:jc w:val="center"/>
      </w:pPr>
      <w:r>
        <w:rPr>
          <w:rFonts w:ascii="Cambria Math" w:hAnsi="Cambria Math"/>
          <w:i/>
          <w:sz w:val="22"/>
        </w:rPr>
        <w:t>T_i = sum_(s in S_i) t(s).</w:t>
      </w:r>
    </w:p>
    <w:p>
      <w:pPr>
        <w:pStyle w:val="BodyText1"/>
      </w:pPr>
      <w:r>
        <w:t xml:space="preserve">The corresponding character total is calculated in the same way. The source contribution ratio for source </w:t>
      </w:r>
      <w:r>
        <w:rPr>
          <w:rFonts w:ascii="Cambria Math" w:hAnsi="Cambria Math"/>
          <w:i/>
        </w:rPr>
        <w:t>x</w:t>
      </w:r>
      <w:r>
        <w:t xml:space="preserve"> is</w:t>
      </w:r>
    </w:p>
    <w:p>
      <w:pPr>
        <w:spacing w:before="120" w:after="160"/>
        <w:jc w:val="center"/>
      </w:pPr>
      <w:r>
        <w:rPr>
          <w:rFonts w:ascii="Cambria Math" w:hAnsi="Cambria Math"/>
          <w:i/>
          <w:sz w:val="22"/>
        </w:rPr>
        <w:t>SC_(i,x) = sum_(s in S_i: sigma(s)=x) t(s) / T_i.</w:t>
      </w:r>
    </w:p>
    <w:p>
      <w:pPr>
        <w:pStyle w:val="BodyText1"/>
      </w:pPr>
      <w:r>
        <w:t xml:space="preserve">The ratios sum to one when </w:t>
      </w:r>
      <w:r>
        <w:rPr>
          <w:rFonts w:ascii="Cambria Math" w:hAnsi="Cambria Math"/>
          <w:i/>
        </w:rPr>
        <w:t>T_i&gt;0</w:t>
      </w:r>
      <w:r>
        <w:t xml:space="preserve"> and reveal which sources dominate an invocation. A runtime warning is emitted when a non-system, non-user source accounts for at least 65% of the context.</w:t>
      </w:r>
    </w:p>
    <w:p>
      <w:pPr>
        <w:pStyle w:val="BodyText1"/>
      </w:pPr>
      <w:r>
        <w:t xml:space="preserve">Exact redundant tokens are the tokens of every normalized-hash occurrence after the first. If </w:t>
      </w:r>
      <w:r>
        <w:rPr>
          <w:rFonts w:ascii="Cambria Math" w:hAnsi="Cambria Math"/>
          <w:i/>
        </w:rPr>
        <w:t>R_i</w:t>
      </w:r>
      <w:r>
        <w:t xml:space="preserve"> is that set of later segments, exact redundancy is</w:t>
      </w:r>
    </w:p>
    <w:p>
      <w:pPr>
        <w:spacing w:before="120" w:after="160"/>
        <w:jc w:val="center"/>
      </w:pPr>
      <w:r>
        <w:rPr>
          <w:rFonts w:ascii="Cambria Math" w:hAnsi="Cambria Math"/>
          <w:i/>
          <w:sz w:val="22"/>
        </w:rPr>
        <w:t>RR_i = sum_(s in R_i) t(s) / T_i.</w:t>
      </w:r>
    </w:p>
    <w:p>
      <w:pPr>
        <w:pStyle w:val="BodyText1"/>
      </w:pPr>
      <w:r>
        <w:t xml:space="preserve">The near-redundancy ratio </w:t>
      </w:r>
      <w:r>
        <w:rPr>
          <w:rFonts w:ascii="Cambria Math" w:hAnsi="Cambria Math"/>
          <w:i/>
        </w:rPr>
        <w:t>NRR_i</w:t>
      </w:r>
      <w:r>
        <w:t xml:space="preserve"> is defined analogously using later segments whose within-source Jaccard similarity reaches 0.8. The implementation also reports duplicate and near-duplicate segment counts. </w:t>
      </w:r>
      <w:r>
        <w:rPr>
          <w:rFonts w:ascii="Consolas" w:hAnsi="Consolas"/>
          <w:sz w:val="20"/>
        </w:rPr>
        <w:t>Unique Information Ratio</w:t>
      </w:r>
      <w:r>
        <w:t xml:space="preserve"> is retained in the artifact as the complement </w:t>
      </w:r>
      <w:r>
        <w:rPr>
          <w:rFonts w:ascii="Cambria Math" w:hAnsi="Cambria Math"/>
          <w:i/>
        </w:rPr>
        <w:t>1-RR_i</w:t>
      </w:r>
      <w:r>
        <w:t>, but the name should be interpreted conservatively: it measures non-repeated tokens under normalization, not semantic information in the information-theoretic sense.</w:t>
      </w:r>
    </w:p>
    <w:p>
      <w:pPr>
        <w:pStyle w:val="BodyText1"/>
      </w:pPr>
      <w:r>
        <w:t xml:space="preserve">Let </w:t>
      </w:r>
      <w:r>
        <w:rPr>
          <w:rFonts w:ascii="Cambria Math" w:hAnsi="Cambria Math"/>
          <w:i/>
        </w:rPr>
        <w:t>G_i</w:t>
      </w:r>
      <w:r>
        <w:t xml:space="preserve"> be the set of segments carrying at least one controlled ground-truth bloat label, and let </w:t>
      </w:r>
      <w:r>
        <w:rPr>
          <w:rFonts w:ascii="Cambria Math" w:hAnsi="Cambria Math"/>
          <w:i/>
        </w:rPr>
        <w:t>D_i</w:t>
      </w:r>
      <w:r>
        <w:t xml:space="preserve"> be the set identified by the detector. Ground-truth and detected bloat ratios are</w:t>
      </w:r>
    </w:p>
    <w:p>
      <w:pPr>
        <w:spacing w:before="120" w:after="160"/>
        <w:jc w:val="center"/>
      </w:pPr>
      <w:r>
        <w:rPr>
          <w:rFonts w:ascii="Cambria Math" w:hAnsi="Cambria Math"/>
          <w:i/>
          <w:sz w:val="22"/>
        </w:rPr>
        <w:t>GBR_i = sum_(s in G_i) t(s) / T_i, and DBR_i = sum_(s in D_i) t(s) / T_i.</w:t>
      </w:r>
    </w:p>
    <w:p>
      <w:pPr>
        <w:pStyle w:val="BodyText1"/>
      </w:pPr>
      <w:r>
        <w:t>The measured bloat ratio used for RQ2 is</w:t>
      </w:r>
    </w:p>
    <w:p>
      <w:pPr>
        <w:spacing w:before="120" w:after="160"/>
        <w:jc w:val="center"/>
      </w:pPr>
      <w:r>
        <w:rPr>
          <w:rFonts w:ascii="Cambria Math" w:hAnsi="Cambria Math"/>
          <w:i/>
          <w:sz w:val="22"/>
        </w:rPr>
        <w:t>MBR_i = max(RR_i, NRR_i, DBR_i).</w:t>
      </w:r>
    </w:p>
    <w:p>
      <w:pPr>
        <w:pStyle w:val="BodyText1"/>
      </w:pPr>
      <w:r>
        <w:t xml:space="preserve">The maximum prevents the measure from ignoring a detector label that is not expressed by lexical duplication, while avoiding double-counting a segment that satisfies several indicators. RQ2 evaluates the rank correlation between </w:t>
      </w:r>
      <w:r>
        <w:rPr>
          <w:rFonts w:ascii="Cambria Math" w:hAnsi="Cambria Math"/>
          <w:i/>
        </w:rPr>
        <w:t>MBR_i</w:t>
      </w:r>
      <w:r>
        <w:t xml:space="preserve"> and </w:t>
      </w:r>
      <w:r>
        <w:rPr>
          <w:rFonts w:ascii="Cambria Math" w:hAnsi="Cambria Math"/>
          <w:i/>
        </w:rPr>
        <w:t>GBR_i</w:t>
      </w:r>
      <w:r>
        <w:t xml:space="preserve"> on final invocations.</w:t>
      </w:r>
    </w:p>
    <w:p>
      <w:pPr>
        <w:pStyle w:val="BodyText1"/>
      </w:pPr>
      <w:r>
        <w:t>Context growth is calculated within the same run, task, condition, and repetition. For two consecutive invocations,</w:t>
      </w:r>
    </w:p>
    <w:p>
      <w:pPr>
        <w:spacing w:before="120" w:after="160"/>
        <w:jc w:val="center"/>
      </w:pPr>
      <w:r>
        <w:rPr>
          <w:rFonts w:ascii="Cambria Math" w:hAnsi="Cambria Math"/>
          <w:i/>
          <w:sz w:val="22"/>
        </w:rPr>
        <w:t>CGR_i = (T_i - T_(i-1)) / T_(i-1),</w:t>
      </w:r>
    </w:p>
    <w:p>
      <w:pPr>
        <w:pStyle w:val="BodyText1"/>
      </w:pPr>
      <w:r>
        <w:t xml:space="preserve">when </w:t>
      </w:r>
      <w:r>
        <w:rPr>
          <w:rFonts w:ascii="Cambria Math" w:hAnsi="Cambria Math"/>
          <w:i/>
        </w:rPr>
        <w:t>T_i-1&gt;0</w:t>
      </w:r>
      <w:r>
        <w:t>. This is particularly relevant to tool workflows, which use a planning invocation followed by a final invocation containing the plan and tool observation. A growth-spike flag is emitted when the current context exceeds 150% of the previous context.</w:t>
      </w:r>
    </w:p>
    <w:p>
      <w:pPr>
        <w:pStyle w:val="BodyText1"/>
      </w:pPr>
      <w:r>
        <w:t>Source-specific bloat is reported in two forms. The aggregate ratio divides all ground-truth bloat tokens of a source by all tokens of that source. The mean source-specific ratio first computes the ratio within each trace in which the source occurs and then averages those trace ratios. RQ3 ranks sources by the mean ratio. Reporting both values avoids treating a source that produces many tokens in a few traces as equivalent to a source that produces a consistent fraction across many traces.</w:t>
      </w:r>
    </w:p>
    <w:p>
      <w:pPr>
        <w:pStyle w:val="BodyText1"/>
      </w:pPr>
      <w:r>
        <w:t xml:space="preserve">Detection is evaluated on tuples of </w:t>
      </w:r>
      <w:r>
        <w:rPr>
          <w:rFonts w:ascii="Consolas" w:hAnsi="Consolas"/>
          <w:sz w:val="20"/>
        </w:rPr>
        <w:t>(trace, segment, label)</w:t>
      </w:r>
      <w:r>
        <w:t>. For each label, true positives are tuples present in both the controlled labels and detector output; false positives are detector-only tuples; and false negatives are controlled-label-only tuples. Precision, recall, and F1 use their standard definitions, while macro-F1 averages label-level F1 values. Localization accuracy is the proportion of ground-truth segments for which at least one correct label is assigned to the same segment.</w:t>
      </w:r>
    </w:p>
    <w:p>
      <w:pPr>
        <w:pStyle w:val="2"/>
      </w:pPr>
      <w:r>
        <w:t>Runtime Auditing Framework</w:t>
      </w:r>
    </w:p>
    <w:p>
      <w:pPr>
        <w:pStyle w:val="BodyText1"/>
      </w:pPr>
      <w:r>
        <w:t>The artifact is organized around a domain/application/ports/adapters architecture. Figure 3.1 presents the runtime data flow.</w:t>
      </w:r>
    </w:p>
    <w:p>
      <w:pPr>
        <w:keepNext/>
        <w:jc w:val="center"/>
      </w:pPr>
      <w:r>
        <w:drawing>
          <wp:inline xmlns:a="http://schemas.openxmlformats.org/drawingml/2006/main" xmlns:pic="http://schemas.openxmlformats.org/drawingml/2006/picture">
            <wp:extent cx="5806440" cy="2185954"/>
            <wp:docPr id="1" name="Picture 1" descr="Five-stage flow from agent runtime through instrumentation, provenance, analysis, and mitigation, with immutable trace artifacts."/>
            <wp:cNvGraphicFramePr>
              <a:graphicFrameLocks noChangeAspect="1"/>
            </wp:cNvGraphicFramePr>
            <a:graphic>
              <a:graphicData uri="http://schemas.openxmlformats.org/drawingml/2006/picture">
                <pic:pic>
                  <pic:nvPicPr>
                    <pic:cNvPr id="0" name="runtime_auditing_architecture.png"/>
                    <pic:cNvPicPr/>
                  </pic:nvPicPr>
                  <pic:blipFill>
                    <a:blip r:embed="rId29"/>
                    <a:stretch>
                      <a:fillRect/>
                    </a:stretch>
                  </pic:blipFill>
                  <pic:spPr>
                    <a:xfrm>
                      <a:off x="0" y="0"/>
                      <a:ext cx="5806440" cy="2185954"/>
                    </a:xfrm>
                    <a:prstGeom prst="rect"/>
                  </pic:spPr>
                </pic:pic>
              </a:graphicData>
            </a:graphic>
          </wp:inline>
        </w:drawing>
      </w:r>
    </w:p>
    <w:p>
      <w:pPr>
        <w:pStyle w:val="Figurecaptiontext"/>
        <w:jc w:val="left"/>
      </w:pPr>
      <w:r>
        <w:t>Figure 3.1. Runtime auditing architecture used to capture, attribute, analyze, and mitigate automatically constructed context.</w:t>
      </w:r>
    </w:p>
    <w:p>
      <w:pPr>
        <w:pStyle w:val="BodyText1"/>
      </w:pPr>
      <w:r>
        <w:t xml:space="preserve">The domain layer defines immutable models such as </w:t>
      </w:r>
      <w:r>
        <w:rPr>
          <w:rFonts w:ascii="Consolas" w:hAnsi="Consolas"/>
          <w:sz w:val="20"/>
        </w:rPr>
        <w:t>Message</w:t>
      </w:r>
      <w:r>
        <w:t xml:space="preserve">, </w:t>
      </w:r>
      <w:r>
        <w:rPr>
          <w:rFonts w:ascii="Consolas" w:hAnsi="Consolas"/>
          <w:sz w:val="20"/>
        </w:rPr>
        <w:t>TextSegment</w:t>
      </w:r>
      <w:r>
        <w:t xml:space="preserve">, </w:t>
      </w:r>
      <w:r>
        <w:rPr>
          <w:rFonts w:ascii="Consolas" w:hAnsi="Consolas"/>
          <w:sz w:val="20"/>
        </w:rPr>
        <w:t>AuditTrace</w:t>
      </w:r>
      <w:r>
        <w:t xml:space="preserve">, </w:t>
      </w:r>
      <w:r>
        <w:rPr>
          <w:rFonts w:ascii="Consolas" w:hAnsi="Consolas"/>
          <w:sz w:val="20"/>
        </w:rPr>
        <w:t>ProviderUsage</w:t>
      </w:r>
      <w:r>
        <w:t xml:space="preserve">, </w:t>
      </w:r>
      <w:r>
        <w:rPr>
          <w:rFonts w:ascii="Consolas" w:hAnsi="Consolas"/>
          <w:sz w:val="20"/>
        </w:rPr>
        <w:t>MitigationDecision</w:t>
      </w:r>
      <w:r>
        <w:t xml:space="preserve">, and </w:t>
      </w:r>
      <w:r>
        <w:rPr>
          <w:rFonts w:ascii="Consolas" w:hAnsi="Consolas"/>
          <w:sz w:val="20"/>
        </w:rPr>
        <w:t>RunManifest</w:t>
      </w:r>
      <w:r>
        <w:t>. It has no file-system, provider, or framework dependency. The application layer implements capture, localization, mitigation, evaluation, reporting, study bundling, and annotation export. Ports define the contracts for a chat provider, tokenizer, trace repository, dataset repository, clock, and identifier generator. Adapters implement those contracts for LangChain, DeepSeek, mock execution, JSONL storage, versioned datasets, and run directories.</w:t>
      </w:r>
    </w:p>
    <w:p>
      <w:pPr>
        <w:pStyle w:val="BodyText1"/>
      </w:pPr>
      <w:r>
        <w:t xml:space="preserve">The principal instrumentation point is immediately before a provider invocation. For the LangChain implementation, the runtime executes an actual </w:t>
      </w:r>
      <w:r>
        <w:rPr>
          <w:rFonts w:ascii="Consolas" w:hAnsi="Consolas"/>
          <w:sz w:val="20"/>
        </w:rPr>
        <w:t>BaseChatModel.invoke()</w:t>
      </w:r>
      <w:r>
        <w:t xml:space="preserve"> path and captures the messages at the framework boundary. The Custom ReAct-style implementation passes its messages through the same provider port without importing LangChain into the auditing core. Both paths ultimately provide the same immutable </w:t>
      </w:r>
      <w:r>
        <w:rPr>
          <w:rFonts w:ascii="Consolas" w:hAnsi="Consolas"/>
          <w:sz w:val="20"/>
        </w:rPr>
        <w:t>Message</w:t>
      </w:r>
      <w:r>
        <w:t xml:space="preserve"> representation to </w:t>
      </w:r>
      <w:r>
        <w:rPr>
          <w:rFonts w:ascii="Consolas" w:hAnsi="Consolas"/>
          <w:sz w:val="20"/>
        </w:rPr>
        <w:t>CaptureContext</w:t>
      </w:r>
      <w:r>
        <w:t>. This design makes framework comparison possible without duplicating the measurement logic.</w:t>
      </w:r>
    </w:p>
    <w:p>
      <w:pPr>
        <w:pStyle w:val="BodyText1"/>
      </w:pPr>
      <w:r>
        <w:t>Source labeling first uses explicit message metadata. If metadata is absent, the fallback labeler examines the role and conservative text markers for retrieval, memory, framework instructions, and generated traces. Retrieval and memory messages can be split by non-empty lines so that separate items become separate segments. Other source types remain one segment per message. The formal benchmark uses explicit source metadata; the heuristic fallback exists for integration scenarios but is not the basis of the reported controlled accuracy.</w:t>
      </w:r>
    </w:p>
    <w:p>
      <w:pPr>
        <w:pStyle w:val="BodyText1"/>
      </w:pPr>
      <w:r>
        <w:t>Each capture request includes task, framework, provider, model, configuration, workflow, dataset version, split, analysis cohort, repetition, seed, invocation index, generation parameters, and configuration hash. The resulting trace adds a unique trace identifier, timestamp, segments, metrics, risk flags, labels, provider usage, latency, task output, score, and mitigation decisions. Trace schema version 1.1.0 makes these fields an explicit compatibility boundary.</w:t>
      </w:r>
    </w:p>
    <w:p>
      <w:pPr>
        <w:pStyle w:val="BodyText1"/>
      </w:pPr>
      <w:r>
        <w:t xml:space="preserve">Traces are appended to </w:t>
      </w:r>
      <w:r>
        <w:rPr>
          <w:rFonts w:ascii="Consolas" w:hAnsi="Consolas"/>
          <w:sz w:val="20"/>
        </w:rPr>
        <w:t>traces/invocations.jsonl</w:t>
      </w:r>
      <w:r>
        <w:t xml:space="preserve">. Derived invocation and task tables are written as CSV, while summaries and RQ evidence use JSON. Every experiment receives a unique directory. A collision is an error rather than an overwrite. The run manifest begins in </w:t>
      </w:r>
      <w:r>
        <w:rPr>
          <w:rFonts w:ascii="Consolas" w:hAnsi="Consolas"/>
          <w:sz w:val="20"/>
        </w:rPr>
        <w:t>running</w:t>
      </w:r>
      <w:r>
        <w:t xml:space="preserve"> state and ends as </w:t>
      </w:r>
      <w:r>
        <w:rPr>
          <w:rFonts w:ascii="Consolas" w:hAnsi="Consolas"/>
          <w:sz w:val="20"/>
        </w:rPr>
        <w:t>completed</w:t>
      </w:r>
      <w:r>
        <w:t xml:space="preserve"> or </w:t>
      </w:r>
      <w:r>
        <w:rPr>
          <w:rFonts w:ascii="Consolas" w:hAnsi="Consolas"/>
          <w:sz w:val="20"/>
        </w:rPr>
        <w:t>failed</w:t>
      </w:r>
      <w:r>
        <w:t>. It records the project and schema versions, Git commit, dependency versions, model call date, configuration and dataset hashes, seed, token usage, output file list, SHA-256 hashes, and a redacted failure reason. Real-provider runs require a clean Git worktree so that the recorded commit identifies the executed code.</w:t>
      </w:r>
    </w:p>
    <w:p>
      <w:pPr>
        <w:pStyle w:val="BodyText1"/>
      </w:pPr>
      <w:r>
        <w:t xml:space="preserve">Text persistence is governed by </w:t>
      </w:r>
      <w:r>
        <w:rPr>
          <w:rFonts w:ascii="Consolas" w:hAnsi="Consolas"/>
          <w:sz w:val="20"/>
        </w:rPr>
        <w:t>full</w:t>
      </w:r>
      <w:r>
        <w:t xml:space="preserve">, </w:t>
      </w:r>
      <w:r>
        <w:rPr>
          <w:rFonts w:ascii="Consolas" w:hAnsi="Consolas"/>
          <w:sz w:val="20"/>
        </w:rPr>
        <w:t>redacted</w:t>
      </w:r>
      <w:r>
        <w:t xml:space="preserve">, and </w:t>
      </w:r>
      <w:r>
        <w:rPr>
          <w:rFonts w:ascii="Consolas" w:hAnsi="Consolas"/>
          <w:sz w:val="20"/>
        </w:rPr>
        <w:t>hash-only</w:t>
      </w:r>
      <w:r>
        <w:t xml:space="preserve"> privacy modes. Redaction removes bearer credentials, common secret assignments, email addresses, and phone-like strings before persistence. Hash-only mode replaces text with its SHA-256 identity. Character counts, token counts, and hashes are computed from the original in-memory text before the stored representation is applied. The formal study uses redacted mode. This policy does not provide complete data-loss prevention, but it separates measurement from the decision to retain raw text.</w:t>
      </w:r>
    </w:p>
    <w:p>
      <w:pPr>
        <w:pStyle w:val="2"/>
      </w:pPr>
      <w:r>
        <w:t>Detection, Localization, and Mitigation</w:t>
      </w:r>
    </w:p>
    <w:p>
      <w:pPr>
        <w:pStyle w:val="BodyText1"/>
      </w:pPr>
      <w:r>
        <w:t>Detection processes segments in message order and maintains prior segments by source. Exact matching is checked first, followed by near duplication. A retrieval or memory segment is then evaluated for query relevance, and a tool segment for verbosity. More than one label may be attached to a segment. Each finding records the segment identifier, source, label, score, and, for duplication, the earlier evidence segment. Localization is therefore part of the detector output rather than a separate post-hoc explanation.</w:t>
      </w:r>
    </w:p>
    <w:p>
      <w:pPr>
        <w:pStyle w:val="BodyText1"/>
      </w:pPr>
      <w:r>
        <w:t xml:space="preserve">The auditing guard also emits three operational signals. </w:t>
      </w:r>
      <w:r>
        <w:rPr>
          <w:rFonts w:ascii="Consolas" w:hAnsi="Consolas"/>
          <w:sz w:val="20"/>
        </w:rPr>
        <w:t>duplicate_segments</w:t>
      </w:r>
      <w:r>
        <w:t xml:space="preserve"> indicates at least one repeated normalized hash. </w:t>
      </w:r>
      <w:r>
        <w:rPr>
          <w:rFonts w:ascii="Consolas" w:hAnsi="Consolas"/>
          <w:sz w:val="20"/>
        </w:rPr>
        <w:t>context_growth_spike</w:t>
      </w:r>
      <w:r>
        <w:t xml:space="preserve"> indicates more than 50% growth from the preceding invocation in the same sequence. </w:t>
      </w:r>
      <w:r>
        <w:rPr>
          <w:rFonts w:ascii="Consolas" w:hAnsi="Consolas"/>
          <w:sz w:val="20"/>
        </w:rPr>
        <w:t>source_dominance:&lt;source&gt;</w:t>
      </w:r>
      <w:r>
        <w:t xml:space="preserve"> indicates that a managed source reaches 65% of context tokens. These signals are descriptive warnings and are not used as the RQ1 ground-truth classes.</w:t>
      </w:r>
    </w:p>
    <w:p>
      <w:pPr>
        <w:pStyle w:val="BodyText1"/>
      </w:pPr>
      <w:r>
        <w:t xml:space="preserve">The evaluated </w:t>
      </w:r>
      <w:r>
        <w:rPr>
          <w:rFonts w:ascii="Consolas" w:hAnsi="Consolas"/>
          <w:sz w:val="20"/>
        </w:rPr>
        <w:t>source-aware</w:t>
      </w:r>
      <w:r>
        <w:t xml:space="preserve"> mitigation manages retrieval, memory, and tool messages. It removes later exact duplicates, removes later near duplicates at the same 0.8 threshold, removes retrieval or memory messages below the 0.05 query-overlap threshold, and compresses tool output at or above 80 tokens. Tool compression retains the first non-empty line and replaces the remaining details with a marker. System and user messages are not removed by this strategy.</w:t>
      </w:r>
    </w:p>
    <w:p>
      <w:pPr>
        <w:pStyle w:val="BodyText1"/>
      </w:pPr>
      <w:r>
        <w:t xml:space="preserve">Every intervention creates a </w:t>
      </w:r>
      <w:r>
        <w:rPr>
          <w:rFonts w:ascii="Consolas" w:hAnsi="Consolas"/>
          <w:sz w:val="20"/>
        </w:rPr>
        <w:t>MitigationDecision</w:t>
      </w:r>
      <w:r>
        <w:t xml:space="preserve"> with the affected message identifier, action, reason, source, and number of removed tokens. This makes the reduced context auditable: a smaller prompt can be traced back to specific decisions rather than appearing as an unexplained transformed string. The framework also implements exact-only and last-</w:t>
      </w:r>
      <w:r>
        <w:rPr>
          <w:i/>
        </w:rPr>
        <w:t>n</w:t>
      </w:r>
      <w:r>
        <w:t xml:space="preserve"> strategies, but the formal study evaluates the source-aware condition.</w:t>
      </w:r>
    </w:p>
    <w:p>
      <w:pPr>
        <w:pStyle w:val="BodyText1"/>
      </w:pPr>
      <w:r>
        <w:t>Mitigation is applied before the final model invocation. For retrieval and memory tasks, it operates on the constructed single-invocation context. For tool tasks, the planning invocation remains unchanged; after the tool output and planning response have been added, mitigation operates on the messages used for the final answer. This ordering ensures that the comparison measures the context actually presented when the task result is generated.</w:t>
      </w:r>
    </w:p>
    <w:p>
      <w:pPr>
        <w:pStyle w:val="BodyText1"/>
      </w:pPr>
      <w:r>
        <w:t>The approach is intentionally simple. Lexical similarity can miss semantic duplicates, token overlap is a weak relevance model, and retaining only the first line of a tool result is appropriate only for the controlled fixtures. These choices make decisions deterministic, transparent, and reproducible, which is suitable for testing the auditing framework. They do not establish a production-ready context optimizer.</w:t>
      </w:r>
    </w:p>
    <w:p>
      <w:pPr>
        <w:pStyle w:val="1"/>
      </w:pPr>
      <w:r>
        <w:t>Research Methodology</w:t>
      </w:r>
    </w:p>
    <w:p>
      <w:pPr>
        <w:pStyle w:val="2"/>
      </w:pPr>
      <w:r>
        <w:t>Experimental Design</w:t>
      </w:r>
    </w:p>
    <w:p>
      <w:pPr>
        <w:pStyle w:val="BodyText1"/>
      </w:pPr>
      <w:r>
        <w:t>The study uses a controlled, repeated-measures experiment to evaluate four research questions. Controlled bloat is introduced into known context sources, the runtime auditor captures each model invocation, and detected or mitigated conditions are compared with frozen labels and paired baselines. The design prioritizes traceability and interpretable failure analysis over benchmark scale.</w:t>
      </w:r>
    </w:p>
    <w:p>
      <w:pPr>
        <w:pStyle w:val="BodyText1"/>
      </w:pPr>
      <w:r>
        <w:t xml:space="preserve">The versioned dataset is </w:t>
      </w:r>
      <w:r>
        <w:rPr>
          <w:rFonts w:ascii="Consolas" w:hAnsi="Consolas"/>
          <w:sz w:val="20"/>
        </w:rPr>
        <w:t>context_bloat_benchmark/v1</w:t>
      </w:r>
      <w:r>
        <w:t>. It contains 36 English tasks: 12 retrieval-QA tasks, 12 memory-turn tasks, and 12 multi-step tool tasks. Two tasks from each workflow form a six-task calibration split. The remaining 30 tasks, ten per workflow, form the held-out test split. Calibration was used to freeze the near-duplicate, relevance, verbosity, and RQ conclusion thresholds. Calibration tasks are excluded from primary RQ inference.</w:t>
      </w:r>
    </w:p>
    <w:p>
      <w:pPr>
        <w:pStyle w:val="BodyText1"/>
      </w:pPr>
      <w:r>
        <w:t xml:space="preserve">Retrieval tasks use short controlled policy documents, including paraphrased material derived from the NIST AI Risk Management Framework. Memory and tool tasks use local synthetic fixtures with deterministic expected answers. Each task specifies its workflow, prompt, expected answer, optional aliases, relevant document or memory identifiers, tool result where applicable, and a scoring rule. Dataset content is immutable within version </w:t>
      </w:r>
      <w:r>
        <w:rPr>
          <w:rFonts w:ascii="Consolas" w:hAnsi="Consolas"/>
          <w:sz w:val="20"/>
        </w:rPr>
        <w:t>v1</w:t>
      </w:r>
      <w:r>
        <w:t>; any content change requires a new version and dataset hash.</w:t>
      </w:r>
    </w:p>
    <w:p>
      <w:pPr>
        <w:pStyle w:val="BodyText1"/>
      </w:pPr>
      <w:r>
        <w:t>Each workflow is evaluated under six conditions, summarized in Table 4.1.</w:t>
      </w:r>
    </w:p>
    <w:p>
      <w:pPr>
        <w:pStyle w:val="Tablecaptiontext"/>
        <w:keepNext/>
      </w:pPr>
      <w:r>
        <w:rPr>
          <w:b/>
        </w:rPr>
        <w:t>Table 4.1. Controlled experimental conditions and their workflow-specific realizations.</w:t>
      </w:r>
    </w:p>
    <w:tbl>
      <w:tblPr>
        <w:tblStyle w:val="afe"/>
        <w:tblW w:type="auto" w:w="0"/>
        <w:tblLayout w:type="fixed"/>
        <w:tblLook w:firstColumn="1" w:firstRow="1" w:lastColumn="0" w:lastRow="0" w:noHBand="0" w:noVBand="1" w:val="04A0"/>
      </w:tblPr>
      <w:tblGrid>
        <w:gridCol w:w="1928"/>
        <w:gridCol w:w="1928"/>
        <w:gridCol w:w="1928"/>
        <w:gridCol w:w="1928"/>
        <w:gridCol w:w="1928"/>
      </w:tblGrid>
      <w:tr>
        <w:trPr>
          <w:tblHeader w:val="true"/>
        </w:trPr>
        <w:tc>
          <w:tcPr>
            <w:tcW w:type="dxa" w:w="1226"/>
            <w:vAlign w:val="center"/>
            <w:tcMar>
              <w:top w:w="80" w:type="dxa"/>
              <w:start w:w="90" w:type="dxa"/>
              <w:bottom w:w="80" w:type="dxa"/>
              <w:end w:w="90" w:type="dxa"/>
            </w:tcMar>
            <w:shd w:fill="E8EEF3"/>
          </w:tcPr>
          <w:p>
            <w:pPr>
              <w:pStyle w:val="Tabletext"/>
              <w:jc w:val="left"/>
            </w:pPr>
            <w:r>
              <w:rPr>
                <w:b/>
              </w:rPr>
              <w:t>Condition</w:t>
            </w:r>
          </w:p>
        </w:tc>
        <w:tc>
          <w:tcPr>
            <w:tcW w:type="dxa" w:w="2238"/>
            <w:vAlign w:val="center"/>
            <w:tcMar>
              <w:top w:w="80" w:type="dxa"/>
              <w:start w:w="90" w:type="dxa"/>
              <w:bottom w:w="80" w:type="dxa"/>
              <w:end w:w="90" w:type="dxa"/>
            </w:tcMar>
            <w:shd w:fill="E8EEF3"/>
          </w:tcPr>
          <w:p>
            <w:pPr>
              <w:pStyle w:val="Tabletext"/>
              <w:jc w:val="center"/>
            </w:pPr>
            <w:r>
              <w:rPr>
                <w:b/>
              </w:rPr>
              <w:t>Purpose</w:t>
            </w:r>
          </w:p>
        </w:tc>
        <w:tc>
          <w:tcPr>
            <w:tcW w:type="dxa" w:w="2238"/>
            <w:vAlign w:val="center"/>
            <w:tcMar>
              <w:top w:w="80" w:type="dxa"/>
              <w:start w:w="90" w:type="dxa"/>
              <w:bottom w:w="80" w:type="dxa"/>
              <w:end w:w="90" w:type="dxa"/>
            </w:tcMar>
            <w:shd w:fill="E8EEF3"/>
          </w:tcPr>
          <w:p>
            <w:pPr>
              <w:pStyle w:val="Tabletext"/>
              <w:jc w:val="center"/>
            </w:pPr>
            <w:r>
              <w:rPr>
                <w:b/>
              </w:rPr>
              <w:t>Retrieval realization</w:t>
            </w:r>
          </w:p>
        </w:tc>
        <w:tc>
          <w:tcPr>
            <w:tcW w:type="dxa" w:w="1812"/>
            <w:vAlign w:val="center"/>
            <w:tcMar>
              <w:top w:w="80" w:type="dxa"/>
              <w:start w:w="90" w:type="dxa"/>
              <w:bottom w:w="80" w:type="dxa"/>
              <w:end w:w="90" w:type="dxa"/>
            </w:tcMar>
            <w:shd w:fill="E8EEF3"/>
          </w:tcPr>
          <w:p>
            <w:pPr>
              <w:pStyle w:val="Tabletext"/>
              <w:jc w:val="center"/>
            </w:pPr>
            <w:r>
              <w:rPr>
                <w:b/>
              </w:rPr>
              <w:t>Memory realization</w:t>
            </w:r>
          </w:p>
        </w:tc>
        <w:tc>
          <w:tcPr>
            <w:tcW w:type="dxa" w:w="1918"/>
            <w:vAlign w:val="center"/>
            <w:tcMar>
              <w:top w:w="80" w:type="dxa"/>
              <w:start w:w="90" w:type="dxa"/>
              <w:bottom w:w="80" w:type="dxa"/>
              <w:end w:w="90" w:type="dxa"/>
            </w:tcMar>
            <w:shd w:fill="E8EEF3"/>
          </w:tcPr>
          <w:p>
            <w:pPr>
              <w:pStyle w:val="Tabletext"/>
              <w:jc w:val="center"/>
            </w:pPr>
            <w:r>
              <w:rPr>
                <w:b/>
              </w:rPr>
              <w:t>Tool realization</w:t>
            </w:r>
          </w:p>
        </w:tc>
      </w:tr>
      <w:tr>
        <w:tc>
          <w:tcPr>
            <w:tcW w:type="dxa" w:w="1226"/>
            <w:vAlign w:val="center"/>
            <w:tcMar>
              <w:top w:w="80" w:type="dxa"/>
              <w:start w:w="90" w:type="dxa"/>
              <w:bottom w:w="80" w:type="dxa"/>
              <w:end w:w="90" w:type="dxa"/>
            </w:tcMar>
          </w:tcPr>
          <w:p>
            <w:pPr>
              <w:pStyle w:val="Tabletext"/>
              <w:jc w:val="left"/>
            </w:pPr>
            <w:r>
              <w:rPr>
                <w:rFonts w:ascii="Consolas" w:hAnsi="Consolas"/>
                <w:sz w:val="20"/>
              </w:rPr>
              <w:t>baseline</w:t>
            </w:r>
          </w:p>
        </w:tc>
        <w:tc>
          <w:tcPr>
            <w:tcW w:type="dxa" w:w="2238"/>
            <w:vAlign w:val="center"/>
            <w:tcMar>
              <w:top w:w="80" w:type="dxa"/>
              <w:start w:w="90" w:type="dxa"/>
              <w:bottom w:w="80" w:type="dxa"/>
              <w:end w:w="90" w:type="dxa"/>
            </w:tcMar>
          </w:tcPr>
          <w:p>
            <w:pPr>
              <w:pStyle w:val="Tabletext"/>
              <w:jc w:val="left"/>
            </w:pPr>
            <w:r>
              <w:t>No workflow-specific support</w:t>
            </w:r>
          </w:p>
        </w:tc>
        <w:tc>
          <w:tcPr>
            <w:tcW w:type="dxa" w:w="2238"/>
            <w:vAlign w:val="center"/>
            <w:tcMar>
              <w:top w:w="80" w:type="dxa"/>
              <w:start w:w="90" w:type="dxa"/>
              <w:bottom w:w="80" w:type="dxa"/>
              <w:end w:w="90" w:type="dxa"/>
            </w:tcMar>
          </w:tcPr>
          <w:p>
            <w:pPr>
              <w:pStyle w:val="Tabletext"/>
              <w:jc w:val="center"/>
            </w:pPr>
            <w:r>
              <w:t>No retrieved passage</w:t>
            </w:r>
          </w:p>
        </w:tc>
        <w:tc>
          <w:tcPr>
            <w:tcW w:type="dxa" w:w="1812"/>
            <w:vAlign w:val="center"/>
            <w:tcMar>
              <w:top w:w="80" w:type="dxa"/>
              <w:start w:w="90" w:type="dxa"/>
              <w:bottom w:w="80" w:type="dxa"/>
              <w:end w:w="90" w:type="dxa"/>
            </w:tcMar>
          </w:tcPr>
          <w:p>
            <w:pPr>
              <w:pStyle w:val="Tabletext"/>
              <w:jc w:val="center"/>
            </w:pPr>
            <w:r>
              <w:t>No stored memory</w:t>
            </w:r>
          </w:p>
        </w:tc>
        <w:tc>
          <w:tcPr>
            <w:tcW w:type="dxa" w:w="1918"/>
            <w:vAlign w:val="center"/>
            <w:tcMar>
              <w:top w:w="80" w:type="dxa"/>
              <w:start w:w="90" w:type="dxa"/>
              <w:bottom w:w="80" w:type="dxa"/>
              <w:end w:w="90" w:type="dxa"/>
            </w:tcMar>
          </w:tcPr>
          <w:p>
            <w:pPr>
              <w:pStyle w:val="Tabletext"/>
              <w:jc w:val="center"/>
            </w:pPr>
            <w:r>
              <w:t>No tool call</w:t>
            </w:r>
          </w:p>
        </w:tc>
      </w:tr>
      <w:tr>
        <w:tc>
          <w:tcPr>
            <w:tcW w:type="dxa" w:w="1226"/>
            <w:vAlign w:val="center"/>
            <w:tcMar>
              <w:top w:w="80" w:type="dxa"/>
              <w:start w:w="90" w:type="dxa"/>
              <w:bottom w:w="80" w:type="dxa"/>
              <w:end w:w="90" w:type="dxa"/>
            </w:tcMar>
          </w:tcPr>
          <w:p>
            <w:pPr>
              <w:pStyle w:val="Tabletext"/>
              <w:jc w:val="left"/>
            </w:pPr>
            <w:r>
              <w:rPr>
                <w:rFonts w:ascii="Consolas" w:hAnsi="Consolas"/>
                <w:sz w:val="20"/>
              </w:rPr>
              <w:t>sufficient</w:t>
            </w:r>
          </w:p>
        </w:tc>
        <w:tc>
          <w:tcPr>
            <w:tcW w:type="dxa" w:w="2238"/>
            <w:vAlign w:val="center"/>
            <w:tcMar>
              <w:top w:w="80" w:type="dxa"/>
              <w:start w:w="90" w:type="dxa"/>
              <w:bottom w:w="80" w:type="dxa"/>
              <w:end w:w="90" w:type="dxa"/>
            </w:tcMar>
          </w:tcPr>
          <w:p>
            <w:pPr>
              <w:pStyle w:val="Tabletext"/>
              <w:jc w:val="center"/>
            </w:pPr>
            <w:r>
              <w:t>Minimal useful context</w:t>
            </w:r>
          </w:p>
        </w:tc>
        <w:tc>
          <w:tcPr>
            <w:tcW w:type="dxa" w:w="2238"/>
            <w:vAlign w:val="center"/>
            <w:tcMar>
              <w:top w:w="80" w:type="dxa"/>
              <w:start w:w="90" w:type="dxa"/>
              <w:bottom w:w="80" w:type="dxa"/>
              <w:end w:w="90" w:type="dxa"/>
            </w:tcMar>
          </w:tcPr>
          <w:p>
            <w:pPr>
              <w:pStyle w:val="Tabletext"/>
              <w:jc w:val="center"/>
            </w:pPr>
            <w:r>
              <w:t>One relevant passage</w:t>
            </w:r>
          </w:p>
        </w:tc>
        <w:tc>
          <w:tcPr>
            <w:tcW w:type="dxa" w:w="1812"/>
            <w:vAlign w:val="center"/>
            <w:tcMar>
              <w:top w:w="80" w:type="dxa"/>
              <w:start w:w="90" w:type="dxa"/>
              <w:bottom w:w="80" w:type="dxa"/>
              <w:end w:w="90" w:type="dxa"/>
            </w:tcMar>
          </w:tcPr>
          <w:p>
            <w:pPr>
              <w:pStyle w:val="Tabletext"/>
              <w:jc w:val="center"/>
            </w:pPr>
            <w:r>
              <w:t>One relevant memory</w:t>
            </w:r>
          </w:p>
        </w:tc>
        <w:tc>
          <w:tcPr>
            <w:tcW w:type="dxa" w:w="1918"/>
            <w:vAlign w:val="center"/>
            <w:tcMar>
              <w:top w:w="80" w:type="dxa"/>
              <w:start w:w="90" w:type="dxa"/>
              <w:bottom w:w="80" w:type="dxa"/>
              <w:end w:w="90" w:type="dxa"/>
            </w:tcMar>
          </w:tcPr>
          <w:p>
            <w:pPr>
              <w:pStyle w:val="Tabletext"/>
              <w:jc w:val="center"/>
            </w:pPr>
            <w:r>
              <w:t>One concise tool result</w:t>
            </w:r>
          </w:p>
        </w:tc>
      </w:tr>
      <w:tr>
        <w:tc>
          <w:tcPr>
            <w:tcW w:type="dxa" w:w="1226"/>
            <w:vAlign w:val="center"/>
            <w:tcMar>
              <w:top w:w="80" w:type="dxa"/>
              <w:start w:w="90" w:type="dxa"/>
              <w:bottom w:w="80" w:type="dxa"/>
              <w:end w:w="90" w:type="dxa"/>
            </w:tcMar>
          </w:tcPr>
          <w:p>
            <w:pPr>
              <w:pStyle w:val="Tabletext"/>
              <w:jc w:val="left"/>
            </w:pPr>
            <w:r>
              <w:rPr>
                <w:rFonts w:ascii="Consolas" w:hAnsi="Consolas"/>
                <w:sz w:val="20"/>
              </w:rPr>
              <w:t>exact_bloat</w:t>
            </w:r>
          </w:p>
        </w:tc>
        <w:tc>
          <w:tcPr>
            <w:tcW w:type="dxa" w:w="2238"/>
            <w:vAlign w:val="center"/>
            <w:tcMar>
              <w:top w:w="80" w:type="dxa"/>
              <w:start w:w="90" w:type="dxa"/>
              <w:bottom w:w="80" w:type="dxa"/>
              <w:end w:w="90" w:type="dxa"/>
            </w:tcMar>
          </w:tcPr>
          <w:p>
            <w:pPr>
              <w:pStyle w:val="Tabletext"/>
              <w:jc w:val="center"/>
            </w:pPr>
            <w:r>
              <w:t>Exact repetition</w:t>
            </w:r>
          </w:p>
        </w:tc>
        <w:tc>
          <w:tcPr>
            <w:tcW w:type="dxa" w:w="2238"/>
            <w:vAlign w:val="center"/>
            <w:tcMar>
              <w:top w:w="80" w:type="dxa"/>
              <w:start w:w="90" w:type="dxa"/>
              <w:bottom w:w="80" w:type="dxa"/>
              <w:end w:w="90" w:type="dxa"/>
            </w:tcMar>
          </w:tcPr>
          <w:p>
            <w:pPr>
              <w:pStyle w:val="Tabletext"/>
              <w:jc w:val="left"/>
            </w:pPr>
            <w:r>
              <w:t>Duplicate relevant passage</w:t>
            </w:r>
          </w:p>
        </w:tc>
        <w:tc>
          <w:tcPr>
            <w:tcW w:type="dxa" w:w="1812"/>
            <w:vAlign w:val="center"/>
            <w:tcMar>
              <w:top w:w="80" w:type="dxa"/>
              <w:start w:w="90" w:type="dxa"/>
              <w:bottom w:w="80" w:type="dxa"/>
              <w:end w:w="90" w:type="dxa"/>
            </w:tcMar>
          </w:tcPr>
          <w:p>
            <w:pPr>
              <w:pStyle w:val="Tabletext"/>
              <w:jc w:val="left"/>
            </w:pPr>
            <w:r>
              <w:t>Duplicate relevant memory</w:t>
            </w:r>
          </w:p>
        </w:tc>
        <w:tc>
          <w:tcPr>
            <w:tcW w:type="dxa" w:w="1918"/>
            <w:vAlign w:val="center"/>
            <w:tcMar>
              <w:top w:w="80" w:type="dxa"/>
              <w:start w:w="90" w:type="dxa"/>
              <w:bottom w:w="80" w:type="dxa"/>
              <w:end w:w="90" w:type="dxa"/>
            </w:tcMar>
          </w:tcPr>
          <w:p>
            <w:pPr>
              <w:pStyle w:val="Tabletext"/>
              <w:jc w:val="center"/>
            </w:pPr>
            <w:r>
              <w:t>Repeated tool result</w:t>
            </w:r>
          </w:p>
        </w:tc>
      </w:tr>
      <w:tr>
        <w:tc>
          <w:tcPr>
            <w:tcW w:type="dxa" w:w="1226"/>
            <w:vAlign w:val="center"/>
            <w:tcMar>
              <w:top w:w="80" w:type="dxa"/>
              <w:start w:w="90" w:type="dxa"/>
              <w:bottom w:w="80" w:type="dxa"/>
              <w:end w:w="90" w:type="dxa"/>
            </w:tcMar>
          </w:tcPr>
          <w:p>
            <w:pPr>
              <w:pStyle w:val="Tabletext"/>
              <w:jc w:val="left"/>
            </w:pPr>
            <w:r>
              <w:rPr>
                <w:rFonts w:ascii="Consolas" w:hAnsi="Consolas"/>
                <w:sz w:val="20"/>
              </w:rPr>
              <w:t>source_specific_bloat</w:t>
            </w:r>
          </w:p>
        </w:tc>
        <w:tc>
          <w:tcPr>
            <w:tcW w:type="dxa" w:w="2238"/>
            <w:vAlign w:val="center"/>
            <w:tcMar>
              <w:top w:w="80" w:type="dxa"/>
              <w:start w:w="90" w:type="dxa"/>
              <w:bottom w:w="80" w:type="dxa"/>
              <w:end w:w="90" w:type="dxa"/>
            </w:tcMar>
          </w:tcPr>
          <w:p>
            <w:pPr>
              <w:pStyle w:val="Tabletext"/>
              <w:jc w:val="left"/>
            </w:pPr>
            <w:r>
              <w:t>Non-exact source-specific bloat</w:t>
            </w:r>
          </w:p>
        </w:tc>
        <w:tc>
          <w:tcPr>
            <w:tcW w:type="dxa" w:w="2238"/>
            <w:vAlign w:val="center"/>
            <w:tcMar>
              <w:top w:w="80" w:type="dxa"/>
              <w:start w:w="90" w:type="dxa"/>
              <w:bottom w:w="80" w:type="dxa"/>
              <w:end w:w="90" w:type="dxa"/>
            </w:tcMar>
          </w:tcPr>
          <w:p>
            <w:pPr>
              <w:pStyle w:val="Tabletext"/>
              <w:jc w:val="left"/>
            </w:pPr>
            <w:r>
              <w:t>Near duplicate plus irrelevant passage</w:t>
            </w:r>
          </w:p>
        </w:tc>
        <w:tc>
          <w:tcPr>
            <w:tcW w:type="dxa" w:w="1812"/>
            <w:vAlign w:val="center"/>
            <w:tcMar>
              <w:top w:w="80" w:type="dxa"/>
              <w:start w:w="90" w:type="dxa"/>
              <w:bottom w:w="80" w:type="dxa"/>
              <w:end w:w="90" w:type="dxa"/>
            </w:tcMar>
          </w:tcPr>
          <w:p>
            <w:pPr>
              <w:pStyle w:val="Tabletext"/>
              <w:jc w:val="left"/>
            </w:pPr>
            <w:r>
              <w:t>Near duplicate plus stale memory</w:t>
            </w:r>
          </w:p>
        </w:tc>
        <w:tc>
          <w:tcPr>
            <w:tcW w:type="dxa" w:w="1918"/>
            <w:vAlign w:val="center"/>
            <w:tcMar>
              <w:top w:w="80" w:type="dxa"/>
              <w:start w:w="90" w:type="dxa"/>
              <w:bottom w:w="80" w:type="dxa"/>
              <w:end w:w="90" w:type="dxa"/>
            </w:tcMar>
          </w:tcPr>
          <w:p>
            <w:pPr>
              <w:pStyle w:val="Tabletext"/>
              <w:jc w:val="center"/>
            </w:pPr>
            <w:r>
              <w:t>Verbose tool result</w:t>
            </w:r>
          </w:p>
        </w:tc>
      </w:tr>
      <w:tr>
        <w:tc>
          <w:tcPr>
            <w:tcW w:type="dxa" w:w="1226"/>
            <w:vAlign w:val="center"/>
            <w:tcMar>
              <w:top w:w="80" w:type="dxa"/>
              <w:start w:w="90" w:type="dxa"/>
              <w:bottom w:w="80" w:type="dxa"/>
              <w:end w:w="90" w:type="dxa"/>
            </w:tcMar>
          </w:tcPr>
          <w:p>
            <w:pPr>
              <w:pStyle w:val="Tabletext"/>
              <w:jc w:val="left"/>
            </w:pPr>
            <w:r>
              <w:rPr>
                <w:rFonts w:ascii="Consolas" w:hAnsi="Consolas"/>
                <w:sz w:val="20"/>
              </w:rPr>
              <w:t>combined_bloat</w:t>
            </w:r>
          </w:p>
        </w:tc>
        <w:tc>
          <w:tcPr>
            <w:tcW w:type="dxa" w:w="2238"/>
            <w:vAlign w:val="center"/>
            <w:tcMar>
              <w:top w:w="80" w:type="dxa"/>
              <w:start w:w="90" w:type="dxa"/>
              <w:bottom w:w="80" w:type="dxa"/>
              <w:end w:w="90" w:type="dxa"/>
            </w:tcMar>
          </w:tcPr>
          <w:p>
            <w:pPr>
              <w:pStyle w:val="Tabletext"/>
              <w:jc w:val="left"/>
            </w:pPr>
            <w:r>
              <w:t>Exact and source-specific bloat together</w:t>
            </w:r>
          </w:p>
        </w:tc>
        <w:tc>
          <w:tcPr>
            <w:tcW w:type="dxa" w:w="2238"/>
            <w:vAlign w:val="center"/>
            <w:tcMar>
              <w:top w:w="80" w:type="dxa"/>
              <w:start w:w="90" w:type="dxa"/>
              <w:bottom w:w="80" w:type="dxa"/>
              <w:end w:w="90" w:type="dxa"/>
            </w:tcMar>
          </w:tcPr>
          <w:p>
            <w:pPr>
              <w:pStyle w:val="Tabletext"/>
              <w:jc w:val="left"/>
            </w:pPr>
            <w:r>
              <w:t>Exact, near, and irrelevant retrieval</w:t>
            </w:r>
          </w:p>
        </w:tc>
        <w:tc>
          <w:tcPr>
            <w:tcW w:type="dxa" w:w="1812"/>
            <w:vAlign w:val="center"/>
            <w:tcMar>
              <w:top w:w="80" w:type="dxa"/>
              <w:start w:w="90" w:type="dxa"/>
              <w:bottom w:w="80" w:type="dxa"/>
              <w:end w:w="90" w:type="dxa"/>
            </w:tcMar>
          </w:tcPr>
          <w:p>
            <w:pPr>
              <w:pStyle w:val="Tabletext"/>
              <w:jc w:val="left"/>
            </w:pPr>
            <w:r>
              <w:t>Exact, near, and stale memory</w:t>
            </w:r>
          </w:p>
        </w:tc>
        <w:tc>
          <w:tcPr>
            <w:tcW w:type="dxa" w:w="1918"/>
            <w:vAlign w:val="center"/>
            <w:tcMar>
              <w:top w:w="80" w:type="dxa"/>
              <w:start w:w="90" w:type="dxa"/>
              <w:bottom w:w="80" w:type="dxa"/>
              <w:end w:w="90" w:type="dxa"/>
            </w:tcMar>
          </w:tcPr>
          <w:p>
            <w:pPr>
              <w:pStyle w:val="Tabletext"/>
              <w:jc w:val="left"/>
            </w:pPr>
            <w:r>
              <w:t>Repeated verbose tool result</w:t>
            </w:r>
          </w:p>
        </w:tc>
      </w:tr>
      <w:tr>
        <w:tc>
          <w:tcPr>
            <w:tcW w:type="dxa" w:w="1226"/>
            <w:vAlign w:val="center"/>
            <w:tcMar>
              <w:top w:w="80" w:type="dxa"/>
              <w:start w:w="90" w:type="dxa"/>
              <w:bottom w:w="80" w:type="dxa"/>
              <w:end w:w="90" w:type="dxa"/>
            </w:tcMar>
          </w:tcPr>
          <w:p>
            <w:pPr>
              <w:pStyle w:val="Tabletext"/>
              <w:jc w:val="left"/>
            </w:pPr>
            <w:r>
              <w:rPr>
                <w:rFonts w:ascii="Consolas" w:hAnsi="Consolas"/>
                <w:sz w:val="20"/>
              </w:rPr>
              <w:t>mitigated</w:t>
            </w:r>
          </w:p>
        </w:tc>
        <w:tc>
          <w:tcPr>
            <w:tcW w:type="dxa" w:w="2238"/>
            <w:vAlign w:val="center"/>
            <w:tcMar>
              <w:top w:w="80" w:type="dxa"/>
              <w:start w:w="90" w:type="dxa"/>
              <w:bottom w:w="80" w:type="dxa"/>
              <w:end w:w="90" w:type="dxa"/>
            </w:tcMar>
          </w:tcPr>
          <w:p>
            <w:pPr>
              <w:pStyle w:val="Tabletext"/>
              <w:jc w:val="left"/>
            </w:pPr>
            <w:r>
              <w:t>Apply source-aware control to combined bloat</w:t>
            </w:r>
          </w:p>
        </w:tc>
        <w:tc>
          <w:tcPr>
            <w:tcW w:type="dxa" w:w="2238"/>
            <w:vAlign w:val="center"/>
            <w:tcMar>
              <w:top w:w="80" w:type="dxa"/>
              <w:start w:w="90" w:type="dxa"/>
              <w:bottom w:w="80" w:type="dxa"/>
              <w:end w:w="90" w:type="dxa"/>
            </w:tcMar>
          </w:tcPr>
          <w:p>
            <w:pPr>
              <w:pStyle w:val="Tabletext"/>
              <w:jc w:val="left"/>
            </w:pPr>
            <w:r>
              <w:t>Remove duplicate and low-relevance content</w:t>
            </w:r>
          </w:p>
        </w:tc>
        <w:tc>
          <w:tcPr>
            <w:tcW w:type="dxa" w:w="1812"/>
            <w:vAlign w:val="center"/>
            <w:tcMar>
              <w:top w:w="80" w:type="dxa"/>
              <w:start w:w="90" w:type="dxa"/>
              <w:bottom w:w="80" w:type="dxa"/>
              <w:end w:w="90" w:type="dxa"/>
            </w:tcMar>
          </w:tcPr>
          <w:p>
            <w:pPr>
              <w:pStyle w:val="Tabletext"/>
              <w:jc w:val="left"/>
            </w:pPr>
            <w:r>
              <w:t>Remove duplicate and stale content</w:t>
            </w:r>
          </w:p>
        </w:tc>
        <w:tc>
          <w:tcPr>
            <w:tcW w:type="dxa" w:w="1918"/>
            <w:vAlign w:val="center"/>
            <w:tcMar>
              <w:top w:w="80" w:type="dxa"/>
              <w:start w:w="90" w:type="dxa"/>
              <w:bottom w:w="80" w:type="dxa"/>
              <w:end w:w="90" w:type="dxa"/>
            </w:tcMar>
          </w:tcPr>
          <w:p>
            <w:pPr>
              <w:pStyle w:val="Tabletext"/>
              <w:jc w:val="left"/>
            </w:pPr>
            <w:r>
              <w:t>Remove duplicate and compress output</w:t>
            </w:r>
          </w:p>
        </w:tc>
      </w:tr>
    </w:tbl>
    <w:p>
      <w:pPr>
        <w:pStyle w:val="BodyText1"/>
      </w:pPr>
    </w:p>
    <w:p>
      <w:pPr>
        <w:pStyle w:val="BodyText1"/>
      </w:pPr>
      <w:r>
        <w:t>The primary matrix is</w:t>
      </w:r>
    </w:p>
    <w:p>
      <w:pPr>
        <w:spacing w:before="120" w:after="160"/>
        <w:jc w:val="center"/>
      </w:pPr>
      <w:r>
        <w:rPr>
          <w:rFonts w:ascii="Cambria Math" w:hAnsi="Cambria Math"/>
          <w:i/>
          <w:sz w:val="22"/>
        </w:rPr>
        <w:t>30 tasks x 6 conditions x 3 repetitions x 2 frameworks = 1,080</w:t>
      </w:r>
    </w:p>
    <w:p>
      <w:pPr>
        <w:pStyle w:val="BodyText1"/>
      </w:pPr>
      <w:r>
        <w:t>final task executions. Retrieval and memory tasks require one model invocation per condition. Tool tasks require a planning invocation followed by a final invocation. The primary matrix therefore produces 1,380 invocation traces rather than 1,080.</w:t>
      </w:r>
    </w:p>
    <w:p>
      <w:pPr>
        <w:pStyle w:val="BodyText1"/>
      </w:pPr>
      <w:r>
        <w:t xml:space="preserve">A separate stress cohort examines simultaneous retrieval, memory, and tool context. Six predeclared held-out tasks are reused under </w:t>
      </w:r>
      <w:r>
        <w:rPr>
          <w:rFonts w:ascii="Consolas" w:hAnsi="Consolas"/>
          <w:sz w:val="20"/>
        </w:rPr>
        <w:t>sufficient</w:t>
      </w:r>
      <w:r>
        <w:t xml:space="preserve">, </w:t>
      </w:r>
      <w:r>
        <w:rPr>
          <w:rFonts w:ascii="Consolas" w:hAnsi="Consolas"/>
          <w:sz w:val="20"/>
        </w:rPr>
        <w:t>combined_bloat</w:t>
      </w:r>
      <w:r>
        <w:t xml:space="preserve">, and </w:t>
      </w:r>
      <w:r>
        <w:rPr>
          <w:rFonts w:ascii="Consolas" w:hAnsi="Consolas"/>
          <w:sz w:val="20"/>
        </w:rPr>
        <w:t>mitigated</w:t>
      </w:r>
      <w:r>
        <w:t xml:space="preserve"> conditions:</w:t>
      </w:r>
    </w:p>
    <w:p>
      <w:pPr>
        <w:spacing w:before="120" w:after="160"/>
        <w:jc w:val="center"/>
      </w:pPr>
      <w:r>
        <w:rPr>
          <w:rFonts w:ascii="Cambria Math" w:hAnsi="Cambria Math"/>
          <w:i/>
          <w:sz w:val="22"/>
        </w:rPr>
        <w:t>6 tasks x 3 conditions x 3 repetitions x 2 frameworks = 108</w:t>
      </w:r>
    </w:p>
    <w:p>
      <w:pPr>
        <w:pStyle w:val="BodyText1"/>
      </w:pPr>
      <w:r>
        <w:t>final executions and 216 model invocations. Stress traces are packaged with the study but excluded from primary inference. This separation prevents a small, deliberately difficult cohort from changing the answers derived from the predeclared primary matrix.</w:t>
      </w:r>
    </w:p>
    <w:p>
      <w:pPr>
        <w:pStyle w:val="2"/>
      </w:pPr>
      <w:r>
        <w:t>Agent Implementations and Execution Environment</w:t>
      </w:r>
    </w:p>
    <w:p>
      <w:pPr>
        <w:pStyle w:val="BodyText1"/>
      </w:pPr>
      <w:r>
        <w:t>Two implementations execute the same task and condition definitions. The first uses LangChain and invokes an actual chat-model interface with callback capture. The second is a lightweight Custom ReAct-style loop that directly uses the project's provider port. It implements planning, tool observation, and final answer steps without depending on a second agent framework. Both implementations share the dataset repository, context constructor, tokenizer, detector, mitigator, scoring functions, trace repository, and report builder.</w:t>
      </w:r>
    </w:p>
    <w:p>
      <w:pPr>
        <w:pStyle w:val="BodyText1"/>
      </w:pPr>
      <w:r>
        <w:t>For every task, the initial context contains a system instruction and a framework-specific instruction. Retrieval or memory messages are inserted according to the condition, followed by the user prompt. Tool tasks add a planning instruction and call the model once. The planning response is then stored as a generated trace, the controlled tool message is inserted, and a final-answer instruction is added before the second model call. This design creates an observable multi-step growth pattern while keeping tool execution deterministic.</w:t>
      </w:r>
    </w:p>
    <w:p>
      <w:pPr>
        <w:pStyle w:val="BodyText1"/>
      </w:pPr>
      <w:r>
        <w:t xml:space="preserve">The real-provider condition uses the provider identifier </w:t>
      </w:r>
      <w:r>
        <w:rPr>
          <w:rFonts w:ascii="Consolas" w:hAnsi="Consolas"/>
          <w:sz w:val="20"/>
        </w:rPr>
        <w:t>deepseek</w:t>
      </w:r>
      <w:r>
        <w:t xml:space="preserve"> and model identifier </w:t>
      </w:r>
      <w:r>
        <w:rPr>
          <w:rFonts w:ascii="Consolas" w:hAnsi="Consolas"/>
          <w:sz w:val="20"/>
        </w:rPr>
        <w:t>deepseek-v4-flash</w:t>
      </w:r>
      <w:r>
        <w:t>. Generation temperature is 0.0, maximum output length is 256 tokens, timeout is 90 seconds, and up to three retries are allowed. Retries use bounded exponential delays and the successful attempt index is retained in the trace. The model identifier is reported exactly as used by the provider adapter; this thesis does not infer unreported model architecture from that name.</w:t>
      </w:r>
    </w:p>
    <w:p>
      <w:pPr>
        <w:pStyle w:val="BodyText1"/>
      </w:pPr>
      <w:r>
        <w:t xml:space="preserve">Each framework runs every selected condition three times. The experiment seed starts at 42 and is incremented by repetition. Although temperature is zero, repetition is retained because provider execution and generated output can still vary. All real runs require a clean Git worktree. The execution commit for the four accepted component runs is </w:t>
      </w:r>
      <w:r>
        <w:rPr>
          <w:rFonts w:ascii="Consolas" w:hAnsi="Consolas"/>
          <w:sz w:val="20"/>
        </w:rPr>
        <w:t>f462f85932caa281c6e2175224b8a98d11d76d98</w:t>
      </w:r>
      <w:r>
        <w:t xml:space="preserve">, and the final analysis commit is </w:t>
      </w:r>
      <w:r>
        <w:rPr>
          <w:rFonts w:ascii="Consolas" w:hAnsi="Consolas"/>
          <w:sz w:val="20"/>
        </w:rPr>
        <w:t>abff36d3</w:t>
      </w:r>
      <w:r>
        <w:t>. Trace schema and project version are both 1.1.0.</w:t>
      </w:r>
    </w:p>
    <w:p>
      <w:pPr>
        <w:pStyle w:val="BodyText1"/>
      </w:pPr>
      <w:r>
        <w:t>The accepted study contains four completed component runs: primary Custom ReAct, primary LangChain, stress Custom ReAct, and stress LangChain. An earlier network-blocked calibration run and an interrupted 20-trace formal run are excluded. The interrupted run occurred with a non-clean worktree and could not bind its execution to a valid commit. Exclusion was based on manifest status and provenance before final analysis, not on model performance.</w:t>
      </w:r>
    </w:p>
    <w:p>
      <w:pPr>
        <w:pStyle w:val="BodyText1"/>
      </w:pPr>
      <w:r>
        <w:t xml:space="preserve">The four accepted components were exported into </w:t>
      </w:r>
      <w:r>
        <w:rPr>
          <w:rFonts w:ascii="Consolas" w:hAnsi="Consolas"/>
          <w:sz w:val="20"/>
        </w:rPr>
        <w:t>formal-deepseek-v1-final.zip</w:t>
      </w:r>
      <w:r>
        <w:t xml:space="preserve">. Its SHA-256 is </w:t>
      </w:r>
      <w:r>
        <w:rPr>
          <w:rFonts w:ascii="Consolas" w:hAnsi="Consolas"/>
          <w:sz w:val="20"/>
        </w:rPr>
        <w:t>C6EECA7B3D588E26CC7174E0DF384754AB0BDB34E6D8B9F00788B67E46946250</w:t>
      </w:r>
      <w:r>
        <w:t>. The study bundle contains the manifest, checksums, traces, summary, RQ evidence, tables, figures, and frozen conclusion rules. Persisted traces use redacted privacy mode and are kept under ignored local run storage rather than included in a public dashboard build.</w:t>
      </w:r>
    </w:p>
    <w:p>
      <w:pPr>
        <w:pStyle w:val="2"/>
      </w:pPr>
      <w:r>
        <w:t>Evaluation and Statistical Analysis</w:t>
      </w:r>
    </w:p>
    <w:p>
      <w:pPr>
        <w:pStyle w:val="BodyText1"/>
      </w:pPr>
      <w:r>
        <w:t xml:space="preserve">RQ1 is evaluated using controlled tuples of trace identifier, segment identifier, and bloat label. Precision, recall, and F1 are calculated for </w:t>
      </w:r>
      <w:r>
        <w:rPr>
          <w:rFonts w:ascii="Consolas" w:hAnsi="Consolas"/>
          <w:sz w:val="20"/>
        </w:rPr>
        <w:t>exact_duplicate</w:t>
      </w:r>
      <w:r>
        <w:t xml:space="preserve">, </w:t>
      </w:r>
      <w:r>
        <w:rPr>
          <w:rFonts w:ascii="Consolas" w:hAnsi="Consolas"/>
          <w:sz w:val="20"/>
        </w:rPr>
        <w:t>near_duplicate</w:t>
      </w:r>
      <w:r>
        <w:t xml:space="preserve">, </w:t>
      </w:r>
      <w:r>
        <w:rPr>
          <w:rFonts w:ascii="Consolas" w:hAnsi="Consolas"/>
          <w:sz w:val="20"/>
        </w:rPr>
        <w:t>low_query_relevance</w:t>
      </w:r>
      <w:r>
        <w:t xml:space="preserve">, and </w:t>
      </w:r>
      <w:r>
        <w:rPr>
          <w:rFonts w:ascii="Consolas" w:hAnsi="Consolas"/>
          <w:sz w:val="20"/>
        </w:rPr>
        <w:t>verbose_tool_output</w:t>
      </w:r>
      <w:r>
        <w:t>. Macro-F1 gives each label equal weight. Localization accuracy is the proportion of ground-truth bloat segments with a correct label on the same segment. The frozen support rule requires both macro-F1 and localization accuracy to be at least 0.8.</w:t>
      </w:r>
    </w:p>
    <w:p>
      <w:pPr>
        <w:pStyle w:val="BodyText1"/>
      </w:pPr>
      <w:r>
        <w:t xml:space="preserve">RQ2 compares the measured and controlled ground-truth bloat ratios of final invocations. Spearman rank correlation is used because the question is whether the measure orders conditions by bloat consistently, without assuming a linear, normally distributed relationship. The frozen support threshold is </w:t>
      </w:r>
      <w:r>
        <w:rPr>
          <w:rFonts w:ascii="Cambria Math" w:hAnsi="Cambria Math"/>
          <w:i/>
        </w:rPr>
        <w:t>rho &gt;= 0.7</w:t>
      </w:r>
      <w:r>
        <w:t>.</w:t>
      </w:r>
    </w:p>
    <w:p>
      <w:pPr>
        <w:pStyle w:val="BodyText1"/>
      </w:pPr>
      <w:r>
        <w:t>RQ3 ranks sources by mean source-specific ground-truth bloat ratio. The analysis also reports token-weighted aggregate ratios, context composition, redundancy, growth, and framework summaries. The conclusion rule identifies the leading observed source but does not apply a universal threshold or claim that the same ranking holds outside the controlled workflows.</w:t>
      </w:r>
    </w:p>
    <w:p>
      <w:pPr>
        <w:pStyle w:val="BodyText1"/>
      </w:pPr>
      <w:r>
        <w:t xml:space="preserve">RQ4 pairs </w:t>
      </w:r>
      <w:r>
        <w:rPr>
          <w:rFonts w:ascii="Consolas" w:hAnsi="Consolas"/>
          <w:sz w:val="20"/>
        </w:rPr>
        <w:t>combined_bloat</w:t>
      </w:r>
      <w:r>
        <w:t xml:space="preserve"> with </w:t>
      </w:r>
      <w:r>
        <w:rPr>
          <w:rFonts w:ascii="Consolas" w:hAnsi="Consolas"/>
          <w:sz w:val="20"/>
        </w:rPr>
        <w:t>mitigated</w:t>
      </w:r>
      <w:r>
        <w:t xml:space="preserve"> for the same framework, task, and repetition. For pair </w:t>
      </w:r>
      <w:r>
        <w:rPr>
          <w:rFonts w:ascii="Cambria Math" w:hAnsi="Cambria Math"/>
          <w:i/>
        </w:rPr>
        <w:t>j</w:t>
      </w:r>
      <w:r>
        <w:t>, token reduction and reduction ratio are</w:t>
      </w:r>
    </w:p>
    <w:p>
      <w:pPr>
        <w:spacing w:before="120" w:after="160"/>
        <w:jc w:val="center"/>
      </w:pPr>
      <w:r>
        <w:rPr>
          <w:rFonts w:ascii="Cambria Math" w:hAnsi="Cambria Math"/>
          <w:i/>
          <w:sz w:val="22"/>
        </w:rPr>
        <w:t>Delta T_j = T_j^(before) - T_j^(after),    Delta R_j = Delta T_j / T_j^(before).</w:t>
      </w:r>
    </w:p>
    <w:p>
      <w:pPr>
        <w:pStyle w:val="BodyText1"/>
      </w:pPr>
      <w:r>
        <w:t>The task-success difference is one for an improvement, zero for no change, and minus one for degradation. Repetitions are grouped by framework-by-task, yielding 60 primary clusters from 180 pairs. The RQ4 rule requires the lower confidence bound for token reduction to be greater than zero and the lower bound for task-success difference to be at least -0.05. This is a non-inferiority criterion: the data must rule out a loss greater than five percentage points at the chosen confidence level.</w:t>
      </w:r>
    </w:p>
    <w:p>
      <w:pPr>
        <w:pStyle w:val="BodyText1"/>
      </w:pPr>
      <w:r>
        <w:t>Confidence intervals use 10,000 deterministic bootstrap samples with seed 20260726. Detection metrics are calculated within each task and the task-level values are bootstrapped. Measurement calculates a Spearman correlation within each task and bootstraps the task correlations. Mitigation first averages each outcome over repetitions within framework-by-task clusters and bootstraps those cluster values. This prevents repeated executions of the same task from being treated as fully independent observations. The paired binary outcomes are also summarized through an exact McNemar test using improved and degraded pairs.</w:t>
      </w:r>
    </w:p>
    <w:p>
      <w:pPr>
        <w:pStyle w:val="BodyText1"/>
      </w:pPr>
      <w:r>
        <w:t>Task success is scored deterministically from each task specification. Numeric tasks compare the last number in the output with an expected value and tolerance. Exact tasks compare normalized text, token-F1 tasks apply a frozen minimum score, and remaining tasks require a normalized expected answer or alias to occur in the output. Rule-based scoring provides reproducibility, but it can misclassify semantically correct paraphrases or answers that contain the right phrase in an incorrect statement. Human review is designed to assess this limitation.</w:t>
      </w:r>
    </w:p>
    <w:p>
      <w:pPr>
        <w:pStyle w:val="BodyText1"/>
      </w:pPr>
      <w:r>
        <w:t xml:space="preserve">The RQ evidence builder maps statistics to four states: </w:t>
      </w:r>
      <w:r>
        <w:rPr>
          <w:rFonts w:ascii="Consolas" w:hAnsi="Consolas"/>
          <w:sz w:val="20"/>
        </w:rPr>
        <w:t>Supported</w:t>
      </w:r>
      <w:r>
        <w:t xml:space="preserve">, </w:t>
      </w:r>
      <w:r>
        <w:rPr>
          <w:rFonts w:ascii="Consolas" w:hAnsi="Consolas"/>
          <w:sz w:val="20"/>
        </w:rPr>
        <w:t>Not supported</w:t>
      </w:r>
      <w:r>
        <w:t xml:space="preserve">, </w:t>
      </w:r>
      <w:r>
        <w:rPr>
          <w:rFonts w:ascii="Consolas" w:hAnsi="Consolas"/>
          <w:sz w:val="20"/>
        </w:rPr>
        <w:t>Inconclusive</w:t>
      </w:r>
      <w:r>
        <w:t xml:space="preserve">, and </w:t>
      </w:r>
      <w:r>
        <w:rPr>
          <w:rFonts w:ascii="Consolas" w:hAnsi="Consolas"/>
          <w:sz w:val="20"/>
        </w:rPr>
        <w:t>Insufficient data</w:t>
      </w:r>
      <w:r>
        <w:t>. Rules are versioned separately from the trace schema. Formal test data are not used to revise the rules after the run.</w:t>
      </w:r>
    </w:p>
    <w:p>
      <w:pPr>
        <w:pStyle w:val="2"/>
      </w:pPr>
      <w:r>
        <w:t>Human Evaluation and Validity</w:t>
      </w:r>
    </w:p>
    <w:p>
      <w:pPr>
        <w:pStyle w:val="BodyText1"/>
      </w:pPr>
      <w:r>
        <w:t>The study bundle was used to generate a condition-blind human-review package. Reviewer A receives 72 sampled outputs. Reviewer B receives a 36-output subset for reliability analysis. A separate answer key contains task, condition, framework, expected answer, and automatic score, and must remain hidden until both review forms are frozen. The intended analysis validates rating ranges and missing values, calculates agreement on the 36 shared outputs, and compares human correctness with deterministic scoring.</w:t>
      </w:r>
    </w:p>
    <w:p>
      <w:pPr>
        <w:pStyle w:val="BodyText1"/>
      </w:pPr>
      <w:r>
        <w:t>At the time of this draft, the review forms have been generated but not scored. Human labels are therefore not included in the RQ evidence. Machine-executable data collection is complete; human validation is the remaining empirical step. Claims about task correctness and mitigation utility must retain this qualification until the review is finished.</w:t>
      </w:r>
    </w:p>
    <w:p>
      <w:pPr>
        <w:pStyle w:val="BodyText1"/>
      </w:pPr>
      <w:r>
        <w:t>Four classes of validity threat are considered.</w:t>
      </w:r>
    </w:p>
    <w:p>
      <w:pPr>
        <w:pStyle w:val="BodyText1"/>
      </w:pPr>
      <w:r>
        <w:rPr>
          <w:b/>
        </w:rPr>
        <w:t>Construct validity.</w:t>
      </w:r>
      <w:r>
        <w:t xml:space="preserve"> The controlled labels operationalize only four bloat patterns. Exact and near duplication are lexical, query overlap is a weak proxy for relevance, and verbose tool output is identified by a fixture-specific threshold. The detector and generator also share explicit provenance metadata. Perfect internal agreement is therefore evidence that the trace and rules implement the controlled construct consistently, not evidence that all real-world bloat is solved.</w:t>
      </w:r>
    </w:p>
    <w:p>
      <w:pPr>
        <w:pStyle w:val="BodyText1"/>
      </w:pPr>
      <w:r>
        <w:rPr>
          <w:b/>
        </w:rPr>
        <w:t>Internal validity.</w:t>
      </w:r>
      <w:r>
        <w:t xml:space="preserve"> Tasks, conditions, generation parameters, and scoring rules are frozen and shared across frameworks. Hashes and clean-worktree requirements bind runs to code and data. However, a single provider executes all real-model conditions, and provider-side behavior is not controlled by the local repository. The repeated-measures design reduces between-task variation but does not eliminate model-output variability.</w:t>
      </w:r>
    </w:p>
    <w:p>
      <w:pPr>
        <w:pStyle w:val="BodyText1"/>
      </w:pPr>
      <w:r>
        <w:rPr>
          <w:b/>
        </w:rPr>
        <w:t>External validity.</w:t>
      </w:r>
      <w:r>
        <w:t xml:space="preserve"> The 30 held-out tasks are small and controlled. The retrieval corpus, memory records, and tool outputs do not represent the full variety of production agents, languages, domains, or long-running sessions. Only LangChain and one custom loop are evaluated, and only one real model is used. Generalization requires naturally occurring traces, independent labels, additional frameworks, providers, and larger tasks.</w:t>
      </w:r>
    </w:p>
    <w:p>
      <w:pPr>
        <w:pStyle w:val="BodyText1"/>
      </w:pPr>
      <w:r>
        <w:rPr>
          <w:b/>
        </w:rPr>
        <w:t>Conclusion validity.</w:t>
      </w:r>
      <w:r>
        <w:t xml:space="preserve"> Task-level and framework-by-task bootstrap units avoid treating all traces as independent. Conclusion rules and the non-inferiority margin are frozen. Nevertheless, 30 tasks provide limited precision, particularly for binary success. RQ4 is therefore allowed to remain inconclusive rather than being forced into a positive or negative claim.</w:t>
      </w:r>
    </w:p>
    <w:p>
      <w:pPr>
        <w:pStyle w:val="1"/>
      </w:pPr>
      <w:r>
        <w:t>Empirical Results</w:t>
      </w:r>
    </w:p>
    <w:p>
      <w:pPr>
        <w:pStyle w:val="BodyText1"/>
      </w:pPr>
      <w:r>
        <w:t>The frozen study contains 1,596 model-invocation traces and 1,188 final task results. The primary cohort contributes 1,380 traces and 1,080 final results from 30 held-out tasks. The cross-source stress cohort contributes 216 traces and 108 final results from six reused tasks. RQ1-RQ3 are answered from the primary cohort; stress results are descriptive.</w:t>
      </w:r>
    </w:p>
    <w:p>
      <w:pPr>
        <w:pStyle w:val="BodyText1"/>
      </w:pPr>
      <w:r>
        <w:t>Across the accepted component runs, the provider reported 218,434 input tokens and 205,164 output tokens. The adapter recorded an estimated total API cost of USD 0.0787 and a mean invocation latency of 2,448.8 ms. These values describe this particular provider, date, task set, and pricing implementation. They are reported for reproducibility rather than as general cost estimates.</w:t>
      </w:r>
    </w:p>
    <w:p>
      <w:pPr>
        <w:pStyle w:val="2"/>
      </w:pPr>
      <w:r>
        <w:t>Detection and Localization Results</w:t>
      </w:r>
    </w:p>
    <w:p>
      <w:pPr>
        <w:pStyle w:val="BodyText1"/>
      </w:pPr>
      <w:r>
        <w:t xml:space="preserve">The primary test cohort contains 1,122 controlled </w:t>
      </w:r>
      <w:r>
        <w:rPr>
          <w:rFonts w:ascii="Consolas" w:hAnsi="Consolas"/>
          <w:sz w:val="20"/>
        </w:rPr>
        <w:t>(trace, segment, label)</w:t>
      </w:r>
      <w:r>
        <w:t xml:space="preserve"> instances. Table 5.1 reports detection by label.</w:t>
      </w:r>
    </w:p>
    <w:p>
      <w:pPr>
        <w:pStyle w:val="Tablecaptiontext"/>
        <w:keepNext/>
      </w:pPr>
      <w:r>
        <w:rPr>
          <w:b/>
        </w:rPr>
        <w:t>Table 5.1. Controlled detection results by bloat label.</w:t>
      </w:r>
    </w:p>
    <w:tbl>
      <w:tblPr>
        <w:tblStyle w:val="afe"/>
        <w:tblW w:type="auto" w:w="0"/>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757"/>
            <w:vAlign w:val="center"/>
            <w:tcMar>
              <w:top w:w="80" w:type="dxa"/>
              <w:start w:w="90" w:type="dxa"/>
              <w:bottom w:w="80" w:type="dxa"/>
              <w:end w:w="90" w:type="dxa"/>
            </w:tcMar>
            <w:shd w:fill="E8EEF3"/>
          </w:tcPr>
          <w:p>
            <w:pPr>
              <w:pStyle w:val="Tabletext"/>
              <w:jc w:val="left"/>
            </w:pPr>
            <w:r>
              <w:rPr>
                <w:b/>
              </w:rPr>
              <w:t>Label</w:t>
            </w:r>
          </w:p>
        </w:tc>
        <w:tc>
          <w:tcPr>
            <w:tcW w:type="dxa" w:w="2034"/>
            <w:vAlign w:val="center"/>
            <w:tcMar>
              <w:top w:w="80" w:type="dxa"/>
              <w:start w:w="90" w:type="dxa"/>
              <w:bottom w:w="80" w:type="dxa"/>
              <w:end w:w="90" w:type="dxa"/>
            </w:tcMar>
            <w:shd w:fill="E8EEF3"/>
          </w:tcPr>
          <w:p>
            <w:pPr>
              <w:pStyle w:val="Tabletext"/>
              <w:jc w:val="center"/>
            </w:pPr>
            <w:r>
              <w:rPr>
                <w:b/>
              </w:rPr>
              <w:t>Ground-truth instances</w:t>
            </w:r>
          </w:p>
        </w:tc>
        <w:tc>
          <w:tcPr>
            <w:tcW w:type="dxa" w:w="1295"/>
            <w:vAlign w:val="center"/>
            <w:tcMar>
              <w:top w:w="80" w:type="dxa"/>
              <w:start w:w="90" w:type="dxa"/>
              <w:bottom w:w="80" w:type="dxa"/>
              <w:end w:w="90" w:type="dxa"/>
            </w:tcMar>
            <w:shd w:fill="E8EEF3"/>
          </w:tcPr>
          <w:p>
            <w:pPr>
              <w:pStyle w:val="Tabletext"/>
              <w:jc w:val="center"/>
            </w:pPr>
            <w:r>
              <w:rPr>
                <w:b/>
              </w:rPr>
              <w:t>True positives</w:t>
            </w:r>
          </w:p>
        </w:tc>
        <w:tc>
          <w:tcPr>
            <w:tcW w:type="dxa" w:w="1387"/>
            <w:vAlign w:val="center"/>
            <w:tcMar>
              <w:top w:w="80" w:type="dxa"/>
              <w:start w:w="90" w:type="dxa"/>
              <w:bottom w:w="80" w:type="dxa"/>
              <w:end w:w="90" w:type="dxa"/>
            </w:tcMar>
            <w:shd w:fill="E8EEF3"/>
          </w:tcPr>
          <w:p>
            <w:pPr>
              <w:pStyle w:val="Tabletext"/>
              <w:jc w:val="center"/>
            </w:pPr>
            <w:r>
              <w:rPr>
                <w:b/>
              </w:rPr>
              <w:t>False positives</w:t>
            </w:r>
          </w:p>
        </w:tc>
        <w:tc>
          <w:tcPr>
            <w:tcW w:type="dxa" w:w="1387"/>
            <w:vAlign w:val="center"/>
            <w:tcMar>
              <w:top w:w="80" w:type="dxa"/>
              <w:start w:w="90" w:type="dxa"/>
              <w:bottom w:w="80" w:type="dxa"/>
              <w:end w:w="90" w:type="dxa"/>
            </w:tcMar>
            <w:shd w:fill="E8EEF3"/>
          </w:tcPr>
          <w:p>
            <w:pPr>
              <w:pStyle w:val="Tabletext"/>
              <w:jc w:val="center"/>
            </w:pPr>
            <w:r>
              <w:rPr>
                <w:b/>
              </w:rPr>
              <w:t>False negatives</w:t>
            </w:r>
          </w:p>
        </w:tc>
        <w:tc>
          <w:tcPr>
            <w:tcW w:type="dxa" w:w="1572"/>
            <w:vAlign w:val="center"/>
            <w:tcMar>
              <w:top w:w="80" w:type="dxa"/>
              <w:start w:w="90" w:type="dxa"/>
              <w:bottom w:w="80" w:type="dxa"/>
              <w:end w:w="90" w:type="dxa"/>
            </w:tcMar>
            <w:shd w:fill="E8EEF3"/>
          </w:tcPr>
          <w:p>
            <w:pPr>
              <w:pStyle w:val="Tabletext"/>
              <w:jc w:val="center"/>
            </w:pPr>
            <w:r>
              <w:rPr>
                <w:b/>
              </w:rPr>
              <w:t>F1</w:t>
            </w:r>
          </w:p>
        </w:tc>
      </w:tr>
      <w:tr>
        <w:tc>
          <w:tcPr>
            <w:tcW w:type="dxa" w:w="1757"/>
            <w:vAlign w:val="center"/>
            <w:tcMar>
              <w:top w:w="80" w:type="dxa"/>
              <w:start w:w="90" w:type="dxa"/>
              <w:bottom w:w="80" w:type="dxa"/>
              <w:end w:w="90" w:type="dxa"/>
            </w:tcMar>
          </w:tcPr>
          <w:p>
            <w:pPr>
              <w:pStyle w:val="Tabletext"/>
              <w:jc w:val="left"/>
            </w:pPr>
            <w:r>
              <w:t>Exact duplicate</w:t>
            </w:r>
          </w:p>
        </w:tc>
        <w:tc>
          <w:tcPr>
            <w:tcW w:type="dxa" w:w="2034"/>
            <w:vAlign w:val="center"/>
            <w:tcMar>
              <w:top w:w="80" w:type="dxa"/>
              <w:start w:w="90" w:type="dxa"/>
              <w:bottom w:w="80" w:type="dxa"/>
              <w:end w:w="90" w:type="dxa"/>
            </w:tcMar>
          </w:tcPr>
          <w:p>
            <w:pPr>
              <w:pStyle w:val="Tabletext"/>
              <w:jc w:val="center"/>
            </w:pPr>
            <w:r>
              <w:t>360</w:t>
            </w:r>
          </w:p>
        </w:tc>
        <w:tc>
          <w:tcPr>
            <w:tcW w:type="dxa" w:w="1295"/>
            <w:vAlign w:val="center"/>
            <w:tcMar>
              <w:top w:w="80" w:type="dxa"/>
              <w:start w:w="90" w:type="dxa"/>
              <w:bottom w:w="80" w:type="dxa"/>
              <w:end w:w="90" w:type="dxa"/>
            </w:tcMar>
          </w:tcPr>
          <w:p>
            <w:pPr>
              <w:pStyle w:val="Tabletext"/>
              <w:jc w:val="center"/>
            </w:pPr>
            <w:r>
              <w:t>360</w:t>
            </w:r>
          </w:p>
        </w:tc>
        <w:tc>
          <w:tcPr>
            <w:tcW w:type="dxa" w:w="1387"/>
            <w:vAlign w:val="center"/>
            <w:tcMar>
              <w:top w:w="80" w:type="dxa"/>
              <w:start w:w="90" w:type="dxa"/>
              <w:bottom w:w="80" w:type="dxa"/>
              <w:end w:w="90" w:type="dxa"/>
            </w:tcMar>
          </w:tcPr>
          <w:p>
            <w:pPr>
              <w:pStyle w:val="Tabletext"/>
              <w:jc w:val="center"/>
            </w:pPr>
            <w:r>
              <w:t>0</w:t>
            </w:r>
          </w:p>
        </w:tc>
        <w:tc>
          <w:tcPr>
            <w:tcW w:type="dxa" w:w="1387"/>
            <w:vAlign w:val="center"/>
            <w:tcMar>
              <w:top w:w="80" w:type="dxa"/>
              <w:start w:w="90" w:type="dxa"/>
              <w:bottom w:w="80" w:type="dxa"/>
              <w:end w:w="90" w:type="dxa"/>
            </w:tcMar>
          </w:tcPr>
          <w:p>
            <w:pPr>
              <w:pStyle w:val="Tabletext"/>
              <w:jc w:val="center"/>
            </w:pPr>
            <w:r>
              <w:t>0</w:t>
            </w:r>
          </w:p>
        </w:tc>
        <w:tc>
          <w:tcPr>
            <w:tcW w:type="dxa" w:w="1572"/>
            <w:vAlign w:val="center"/>
            <w:tcMar>
              <w:top w:w="80" w:type="dxa"/>
              <w:start w:w="90" w:type="dxa"/>
              <w:bottom w:w="80" w:type="dxa"/>
              <w:end w:w="90" w:type="dxa"/>
            </w:tcMar>
          </w:tcPr>
          <w:p>
            <w:pPr>
              <w:pStyle w:val="Tabletext"/>
              <w:jc w:val="center"/>
            </w:pPr>
            <w:r>
              <w:t>1.000</w:t>
            </w:r>
          </w:p>
        </w:tc>
      </w:tr>
      <w:tr>
        <w:tc>
          <w:tcPr>
            <w:tcW w:type="dxa" w:w="1757"/>
            <w:vAlign w:val="center"/>
            <w:tcMar>
              <w:top w:w="80" w:type="dxa"/>
              <w:start w:w="90" w:type="dxa"/>
              <w:bottom w:w="80" w:type="dxa"/>
              <w:end w:w="90" w:type="dxa"/>
            </w:tcMar>
          </w:tcPr>
          <w:p>
            <w:pPr>
              <w:pStyle w:val="Tabletext"/>
              <w:jc w:val="left"/>
            </w:pPr>
            <w:r>
              <w:t>Low query relevance</w:t>
            </w:r>
          </w:p>
        </w:tc>
        <w:tc>
          <w:tcPr>
            <w:tcW w:type="dxa" w:w="2034"/>
            <w:vAlign w:val="center"/>
            <w:tcMar>
              <w:top w:w="80" w:type="dxa"/>
              <w:start w:w="90" w:type="dxa"/>
              <w:bottom w:w="80" w:type="dxa"/>
              <w:end w:w="90" w:type="dxa"/>
            </w:tcMar>
          </w:tcPr>
          <w:p>
            <w:pPr>
              <w:pStyle w:val="Tabletext"/>
              <w:jc w:val="center"/>
            </w:pPr>
            <w:r>
              <w:t>342</w:t>
            </w:r>
          </w:p>
        </w:tc>
        <w:tc>
          <w:tcPr>
            <w:tcW w:type="dxa" w:w="1295"/>
            <w:vAlign w:val="center"/>
            <w:tcMar>
              <w:top w:w="80" w:type="dxa"/>
              <w:start w:w="90" w:type="dxa"/>
              <w:bottom w:w="80" w:type="dxa"/>
              <w:end w:w="90" w:type="dxa"/>
            </w:tcMar>
          </w:tcPr>
          <w:p>
            <w:pPr>
              <w:pStyle w:val="Tabletext"/>
              <w:jc w:val="center"/>
            </w:pPr>
            <w:r>
              <w:t>342</w:t>
            </w:r>
          </w:p>
        </w:tc>
        <w:tc>
          <w:tcPr>
            <w:tcW w:type="dxa" w:w="1387"/>
            <w:vAlign w:val="center"/>
            <w:tcMar>
              <w:top w:w="80" w:type="dxa"/>
              <w:start w:w="90" w:type="dxa"/>
              <w:bottom w:w="80" w:type="dxa"/>
              <w:end w:w="90" w:type="dxa"/>
            </w:tcMar>
          </w:tcPr>
          <w:p>
            <w:pPr>
              <w:pStyle w:val="Tabletext"/>
              <w:jc w:val="center"/>
            </w:pPr>
            <w:r>
              <w:t>0</w:t>
            </w:r>
          </w:p>
        </w:tc>
        <w:tc>
          <w:tcPr>
            <w:tcW w:type="dxa" w:w="1387"/>
            <w:vAlign w:val="center"/>
            <w:tcMar>
              <w:top w:w="80" w:type="dxa"/>
              <w:start w:w="90" w:type="dxa"/>
              <w:bottom w:w="80" w:type="dxa"/>
              <w:end w:w="90" w:type="dxa"/>
            </w:tcMar>
          </w:tcPr>
          <w:p>
            <w:pPr>
              <w:pStyle w:val="Tabletext"/>
              <w:jc w:val="center"/>
            </w:pPr>
            <w:r>
              <w:t>0</w:t>
            </w:r>
          </w:p>
        </w:tc>
        <w:tc>
          <w:tcPr>
            <w:tcW w:type="dxa" w:w="1572"/>
            <w:vAlign w:val="center"/>
            <w:tcMar>
              <w:top w:w="80" w:type="dxa"/>
              <w:start w:w="90" w:type="dxa"/>
              <w:bottom w:w="80" w:type="dxa"/>
              <w:end w:w="90" w:type="dxa"/>
            </w:tcMar>
          </w:tcPr>
          <w:p>
            <w:pPr>
              <w:pStyle w:val="Tabletext"/>
              <w:jc w:val="center"/>
            </w:pPr>
            <w:r>
              <w:t>1.000</w:t>
            </w:r>
          </w:p>
        </w:tc>
      </w:tr>
      <w:tr>
        <w:tc>
          <w:tcPr>
            <w:tcW w:type="dxa" w:w="1757"/>
            <w:vAlign w:val="center"/>
            <w:tcMar>
              <w:top w:w="80" w:type="dxa"/>
              <w:start w:w="90" w:type="dxa"/>
              <w:bottom w:w="80" w:type="dxa"/>
              <w:end w:w="90" w:type="dxa"/>
            </w:tcMar>
          </w:tcPr>
          <w:p>
            <w:pPr>
              <w:pStyle w:val="Tabletext"/>
              <w:jc w:val="left"/>
            </w:pPr>
            <w:r>
              <w:t>Near duplicate</w:t>
            </w:r>
          </w:p>
        </w:tc>
        <w:tc>
          <w:tcPr>
            <w:tcW w:type="dxa" w:w="2034"/>
            <w:vAlign w:val="center"/>
            <w:tcMar>
              <w:top w:w="80" w:type="dxa"/>
              <w:start w:w="90" w:type="dxa"/>
              <w:bottom w:w="80" w:type="dxa"/>
              <w:end w:w="90" w:type="dxa"/>
            </w:tcMar>
          </w:tcPr>
          <w:p>
            <w:pPr>
              <w:pStyle w:val="Tabletext"/>
              <w:jc w:val="center"/>
            </w:pPr>
            <w:r>
              <w:t>240</w:t>
            </w:r>
          </w:p>
        </w:tc>
        <w:tc>
          <w:tcPr>
            <w:tcW w:type="dxa" w:w="1295"/>
            <w:vAlign w:val="center"/>
            <w:tcMar>
              <w:top w:w="80" w:type="dxa"/>
              <w:start w:w="90" w:type="dxa"/>
              <w:bottom w:w="80" w:type="dxa"/>
              <w:end w:w="90" w:type="dxa"/>
            </w:tcMar>
          </w:tcPr>
          <w:p>
            <w:pPr>
              <w:pStyle w:val="Tabletext"/>
              <w:jc w:val="center"/>
            </w:pPr>
            <w:r>
              <w:t>240</w:t>
            </w:r>
          </w:p>
        </w:tc>
        <w:tc>
          <w:tcPr>
            <w:tcW w:type="dxa" w:w="1387"/>
            <w:vAlign w:val="center"/>
            <w:tcMar>
              <w:top w:w="80" w:type="dxa"/>
              <w:start w:w="90" w:type="dxa"/>
              <w:bottom w:w="80" w:type="dxa"/>
              <w:end w:w="90" w:type="dxa"/>
            </w:tcMar>
          </w:tcPr>
          <w:p>
            <w:pPr>
              <w:pStyle w:val="Tabletext"/>
              <w:jc w:val="center"/>
            </w:pPr>
            <w:r>
              <w:t>0</w:t>
            </w:r>
          </w:p>
        </w:tc>
        <w:tc>
          <w:tcPr>
            <w:tcW w:type="dxa" w:w="1387"/>
            <w:vAlign w:val="center"/>
            <w:tcMar>
              <w:top w:w="80" w:type="dxa"/>
              <w:start w:w="90" w:type="dxa"/>
              <w:bottom w:w="80" w:type="dxa"/>
              <w:end w:w="90" w:type="dxa"/>
            </w:tcMar>
          </w:tcPr>
          <w:p>
            <w:pPr>
              <w:pStyle w:val="Tabletext"/>
              <w:jc w:val="center"/>
            </w:pPr>
            <w:r>
              <w:t>0</w:t>
            </w:r>
          </w:p>
        </w:tc>
        <w:tc>
          <w:tcPr>
            <w:tcW w:type="dxa" w:w="1572"/>
            <w:vAlign w:val="center"/>
            <w:tcMar>
              <w:top w:w="80" w:type="dxa"/>
              <w:start w:w="90" w:type="dxa"/>
              <w:bottom w:w="80" w:type="dxa"/>
              <w:end w:w="90" w:type="dxa"/>
            </w:tcMar>
          </w:tcPr>
          <w:p>
            <w:pPr>
              <w:pStyle w:val="Tabletext"/>
              <w:jc w:val="center"/>
            </w:pPr>
            <w:r>
              <w:t>1.000</w:t>
            </w:r>
          </w:p>
        </w:tc>
      </w:tr>
      <w:tr>
        <w:tc>
          <w:tcPr>
            <w:tcW w:type="dxa" w:w="1757"/>
            <w:vAlign w:val="center"/>
            <w:tcMar>
              <w:top w:w="80" w:type="dxa"/>
              <w:start w:w="90" w:type="dxa"/>
              <w:bottom w:w="80" w:type="dxa"/>
              <w:end w:w="90" w:type="dxa"/>
            </w:tcMar>
          </w:tcPr>
          <w:p>
            <w:pPr>
              <w:pStyle w:val="Tabletext"/>
              <w:jc w:val="left"/>
            </w:pPr>
            <w:r>
              <w:t>Verbose tool output</w:t>
            </w:r>
          </w:p>
        </w:tc>
        <w:tc>
          <w:tcPr>
            <w:tcW w:type="dxa" w:w="2034"/>
            <w:vAlign w:val="center"/>
            <w:tcMar>
              <w:top w:w="80" w:type="dxa"/>
              <w:start w:w="90" w:type="dxa"/>
              <w:bottom w:w="80" w:type="dxa"/>
              <w:end w:w="90" w:type="dxa"/>
            </w:tcMar>
          </w:tcPr>
          <w:p>
            <w:pPr>
              <w:pStyle w:val="Tabletext"/>
              <w:jc w:val="center"/>
            </w:pPr>
            <w:r>
              <w:t>180</w:t>
            </w:r>
          </w:p>
        </w:tc>
        <w:tc>
          <w:tcPr>
            <w:tcW w:type="dxa" w:w="1295"/>
            <w:vAlign w:val="center"/>
            <w:tcMar>
              <w:top w:w="80" w:type="dxa"/>
              <w:start w:w="90" w:type="dxa"/>
              <w:bottom w:w="80" w:type="dxa"/>
              <w:end w:w="90" w:type="dxa"/>
            </w:tcMar>
          </w:tcPr>
          <w:p>
            <w:pPr>
              <w:pStyle w:val="Tabletext"/>
              <w:jc w:val="center"/>
            </w:pPr>
            <w:r>
              <w:t>180</w:t>
            </w:r>
          </w:p>
        </w:tc>
        <w:tc>
          <w:tcPr>
            <w:tcW w:type="dxa" w:w="1387"/>
            <w:vAlign w:val="center"/>
            <w:tcMar>
              <w:top w:w="80" w:type="dxa"/>
              <w:start w:w="90" w:type="dxa"/>
              <w:bottom w:w="80" w:type="dxa"/>
              <w:end w:w="90" w:type="dxa"/>
            </w:tcMar>
          </w:tcPr>
          <w:p>
            <w:pPr>
              <w:pStyle w:val="Tabletext"/>
              <w:jc w:val="center"/>
            </w:pPr>
            <w:r>
              <w:t>0</w:t>
            </w:r>
          </w:p>
        </w:tc>
        <w:tc>
          <w:tcPr>
            <w:tcW w:type="dxa" w:w="1387"/>
            <w:vAlign w:val="center"/>
            <w:tcMar>
              <w:top w:w="80" w:type="dxa"/>
              <w:start w:w="90" w:type="dxa"/>
              <w:bottom w:w="80" w:type="dxa"/>
              <w:end w:w="90" w:type="dxa"/>
            </w:tcMar>
          </w:tcPr>
          <w:p>
            <w:pPr>
              <w:pStyle w:val="Tabletext"/>
              <w:jc w:val="center"/>
            </w:pPr>
            <w:r>
              <w:t>0</w:t>
            </w:r>
          </w:p>
        </w:tc>
        <w:tc>
          <w:tcPr>
            <w:tcW w:type="dxa" w:w="1572"/>
            <w:vAlign w:val="center"/>
            <w:tcMar>
              <w:top w:w="80" w:type="dxa"/>
              <w:start w:w="90" w:type="dxa"/>
              <w:bottom w:w="80" w:type="dxa"/>
              <w:end w:w="90" w:type="dxa"/>
            </w:tcMar>
          </w:tcPr>
          <w:p>
            <w:pPr>
              <w:pStyle w:val="Tabletext"/>
              <w:jc w:val="center"/>
            </w:pPr>
            <w:r>
              <w:t>1.000</w:t>
            </w:r>
          </w:p>
        </w:tc>
      </w:tr>
      <w:tr>
        <w:tc>
          <w:tcPr>
            <w:tcW w:type="dxa" w:w="1757"/>
            <w:vAlign w:val="center"/>
            <w:tcMar>
              <w:top w:w="80" w:type="dxa"/>
              <w:start w:w="90" w:type="dxa"/>
              <w:bottom w:w="80" w:type="dxa"/>
              <w:end w:w="90" w:type="dxa"/>
            </w:tcMar>
          </w:tcPr>
          <w:p>
            <w:pPr>
              <w:pStyle w:val="Tabletext"/>
              <w:jc w:val="left"/>
            </w:pPr>
            <w:r>
              <w:rPr>
                <w:b/>
              </w:rPr>
              <w:t>Total</w:t>
            </w:r>
          </w:p>
        </w:tc>
        <w:tc>
          <w:tcPr>
            <w:tcW w:type="dxa" w:w="2034"/>
            <w:vAlign w:val="center"/>
            <w:tcMar>
              <w:top w:w="80" w:type="dxa"/>
              <w:start w:w="90" w:type="dxa"/>
              <w:bottom w:w="80" w:type="dxa"/>
              <w:end w:w="90" w:type="dxa"/>
            </w:tcMar>
          </w:tcPr>
          <w:p>
            <w:pPr>
              <w:pStyle w:val="Tabletext"/>
              <w:jc w:val="center"/>
            </w:pPr>
            <w:r>
              <w:rPr>
                <w:b/>
              </w:rPr>
              <w:t>1,122</w:t>
            </w:r>
          </w:p>
        </w:tc>
        <w:tc>
          <w:tcPr>
            <w:tcW w:type="dxa" w:w="1295"/>
            <w:vAlign w:val="center"/>
            <w:tcMar>
              <w:top w:w="80" w:type="dxa"/>
              <w:start w:w="90" w:type="dxa"/>
              <w:bottom w:w="80" w:type="dxa"/>
              <w:end w:w="90" w:type="dxa"/>
            </w:tcMar>
          </w:tcPr>
          <w:p>
            <w:pPr>
              <w:pStyle w:val="Tabletext"/>
              <w:jc w:val="center"/>
            </w:pPr>
            <w:r>
              <w:rPr>
                <w:b/>
              </w:rPr>
              <w:t>1,122</w:t>
            </w:r>
          </w:p>
        </w:tc>
        <w:tc>
          <w:tcPr>
            <w:tcW w:type="dxa" w:w="1387"/>
            <w:vAlign w:val="center"/>
            <w:tcMar>
              <w:top w:w="80" w:type="dxa"/>
              <w:start w:w="90" w:type="dxa"/>
              <w:bottom w:w="80" w:type="dxa"/>
              <w:end w:w="90" w:type="dxa"/>
            </w:tcMar>
          </w:tcPr>
          <w:p>
            <w:pPr>
              <w:pStyle w:val="Tabletext"/>
              <w:jc w:val="center"/>
            </w:pPr>
            <w:r>
              <w:rPr>
                <w:b/>
              </w:rPr>
              <w:t>0</w:t>
            </w:r>
          </w:p>
        </w:tc>
        <w:tc>
          <w:tcPr>
            <w:tcW w:type="dxa" w:w="1387"/>
            <w:vAlign w:val="center"/>
            <w:tcMar>
              <w:top w:w="80" w:type="dxa"/>
              <w:start w:w="90" w:type="dxa"/>
              <w:bottom w:w="80" w:type="dxa"/>
              <w:end w:w="90" w:type="dxa"/>
            </w:tcMar>
          </w:tcPr>
          <w:p>
            <w:pPr>
              <w:pStyle w:val="Tabletext"/>
              <w:jc w:val="center"/>
            </w:pPr>
            <w:r>
              <w:rPr>
                <w:b/>
              </w:rPr>
              <w:t>0</w:t>
            </w:r>
          </w:p>
        </w:tc>
        <w:tc>
          <w:tcPr>
            <w:tcW w:type="dxa" w:w="1572"/>
            <w:vAlign w:val="center"/>
            <w:tcMar>
              <w:top w:w="80" w:type="dxa"/>
              <w:start w:w="90" w:type="dxa"/>
              <w:bottom w:w="80" w:type="dxa"/>
              <w:end w:w="90" w:type="dxa"/>
            </w:tcMar>
          </w:tcPr>
          <w:p>
            <w:pPr>
              <w:pStyle w:val="Tabletext"/>
              <w:jc w:val="center"/>
            </w:pPr>
            <w:r>
              <w:rPr>
                <w:b/>
              </w:rPr>
              <w:t>1.000 overall</w:t>
            </w:r>
          </w:p>
        </w:tc>
      </w:tr>
    </w:tbl>
    <w:p>
      <w:pPr>
        <w:pStyle w:val="BodyText1"/>
      </w:pPr>
    </w:p>
    <w:p>
      <w:pPr>
        <w:pStyle w:val="BodyText1"/>
      </w:pPr>
      <w:r>
        <w:t>Precision and recall are 1.000 for every label. Macro-F1 is therefore 1.000, with a task-cluster bootstrap 95% confidence interval of [1.000, 1.000]. Localization accuracy is also 1.000 with the same interval. Every controlled bloat segment received the correct label on the correct segment, and no unlabeled segment received one of the controlled labels.</w:t>
      </w:r>
    </w:p>
    <w:p>
      <w:pPr>
        <w:pStyle w:val="BodyText1"/>
      </w:pPr>
      <w:r>
        <w:t xml:space="preserve">According to the frozen rule, RQ1 is </w:t>
      </w:r>
      <w:r>
        <w:rPr>
          <w:rFonts w:ascii="Consolas" w:hAnsi="Consolas"/>
          <w:sz w:val="20"/>
        </w:rPr>
        <w:t>Supported</w:t>
      </w:r>
      <w:r>
        <w:t>: the framework can detect and localize the four implemented bloat types in the controlled benchmark. The scope of this result is narrow. The generator records explicit source and relevance metadata, exact and near duplicates are created to match deterministic rules, and verbose tool fixtures are constructed above the frozen token threshold. The result validates the implementation chain from context construction through capture, segmentation, labeling, and evaluation. It does not estimate accuracy on independently labeled natural agent traces.</w:t>
      </w:r>
    </w:p>
    <w:p>
      <w:pPr>
        <w:pStyle w:val="BodyText1"/>
      </w:pPr>
      <w:r>
        <w:t xml:space="preserve">The operational guard produced 468 </w:t>
      </w:r>
      <w:r>
        <w:rPr>
          <w:rFonts w:ascii="Consolas" w:hAnsi="Consolas"/>
          <w:sz w:val="20"/>
        </w:rPr>
        <w:t>duplicate_segments</w:t>
      </w:r>
      <w:r>
        <w:t xml:space="preserve"> flags, 259 </w:t>
      </w:r>
      <w:r>
        <w:rPr>
          <w:rFonts w:ascii="Consolas" w:hAnsi="Consolas"/>
          <w:sz w:val="20"/>
        </w:rPr>
        <w:t>context_growth_spike</w:t>
      </w:r>
      <w:r>
        <w:t xml:space="preserve"> flags, 156 tool-dominance flags, and 33 retrieval-dominance flags across both cohorts. These flag counts are not part of the RQ1 classification table because a risk flag summarizes an invocation, whereas RQ1 evaluates segment-level controlled labels.</w:t>
      </w:r>
    </w:p>
    <w:p>
      <w:pPr>
        <w:pStyle w:val="2"/>
      </w:pPr>
      <w:r>
        <w:t>Measurement and Source Analysis</w:t>
      </w:r>
    </w:p>
    <w:p>
      <w:pPr>
        <w:pStyle w:val="BodyText1"/>
      </w:pPr>
      <w:r>
        <w:t xml:space="preserve">RQ2 uses the 1,080 final primary invocations. The mean controlled ground-truth bloat ratio is 0.2245, and the mean measured bloat ratio is also 0.2245. Their Spearman rank correlation is 1.000. The mean within-task correlation is 1.000, and the task-cluster bootstrap 95% confidence interval is [1.000, 1.000]. The frozen support threshold is 0.7; RQ2 is therefore </w:t>
      </w:r>
      <w:r>
        <w:rPr>
          <w:rFonts w:ascii="Consolas" w:hAnsi="Consolas"/>
          <w:sz w:val="20"/>
        </w:rPr>
        <w:t>Supported</w:t>
      </w:r>
      <w:r>
        <w:t>.</w:t>
      </w:r>
    </w:p>
    <w:p>
      <w:pPr>
        <w:pStyle w:val="BodyText1"/>
      </w:pPr>
      <w:r>
        <w:t>The equality is expected under the study design. The measured ratio includes the detector-derived bloat ratio, and the detector and controlled generator use matching explicit provenance. The result shows that the metric pipeline preserves the controlled ordering and token attribution. It does not show that the same measurement would agree with independent human judgments of semantic necessity.</w:t>
      </w:r>
    </w:p>
    <w:p>
      <w:pPr>
        <w:pStyle w:val="BodyText1"/>
      </w:pPr>
      <w:r>
        <w:t>Table 5.2 shows how primary invocation size and controlled bloat change across conditions. These values are recomputed directly from the frozen invocation table with the stress cohort excluded.</w:t>
      </w:r>
    </w:p>
    <w:p>
      <w:pPr>
        <w:pStyle w:val="Tablecaptiontext"/>
        <w:keepNext/>
      </w:pPr>
      <w:r>
        <w:rPr>
          <w:b/>
        </w:rPr>
        <w:t>Table 5.2. Context metrics by experimental condition.</w:t>
      </w:r>
    </w:p>
    <w:tbl>
      <w:tblPr>
        <w:tblStyle w:val="afe"/>
        <w:tblW w:type="auto" w:w="0"/>
        <w:tblLayout w:type="fixed"/>
        <w:tblLook w:firstColumn="1" w:firstRow="1" w:lastColumn="0" w:lastRow="0" w:noHBand="0" w:noVBand="1" w:val="04A0"/>
      </w:tblPr>
      <w:tblGrid>
        <w:gridCol w:w="1928"/>
        <w:gridCol w:w="1928"/>
        <w:gridCol w:w="1928"/>
        <w:gridCol w:w="1928"/>
        <w:gridCol w:w="1928"/>
      </w:tblGrid>
      <w:tr>
        <w:trPr>
          <w:tblHeader w:val="true"/>
        </w:trPr>
        <w:tc>
          <w:tcPr>
            <w:tcW w:type="dxa" w:w="1753"/>
            <w:vAlign w:val="center"/>
            <w:tcMar>
              <w:top w:w="80" w:type="dxa"/>
              <w:start w:w="90" w:type="dxa"/>
              <w:bottom w:w="80" w:type="dxa"/>
              <w:end w:w="90" w:type="dxa"/>
            </w:tcMar>
            <w:shd w:fill="E8EEF3"/>
          </w:tcPr>
          <w:p>
            <w:pPr>
              <w:pStyle w:val="Tabletext"/>
              <w:jc w:val="left"/>
            </w:pPr>
            <w:r>
              <w:rPr>
                <w:b/>
              </w:rPr>
              <w:t>Condition</w:t>
            </w:r>
          </w:p>
        </w:tc>
        <w:tc>
          <w:tcPr>
            <w:tcW w:type="dxa" w:w="1419"/>
            <w:vAlign w:val="center"/>
            <w:tcMar>
              <w:top w:w="80" w:type="dxa"/>
              <w:start w:w="90" w:type="dxa"/>
              <w:bottom w:w="80" w:type="dxa"/>
              <w:end w:w="90" w:type="dxa"/>
            </w:tcMar>
            <w:shd w:fill="E8EEF3"/>
          </w:tcPr>
          <w:p>
            <w:pPr>
              <w:pStyle w:val="Tabletext"/>
              <w:jc w:val="center"/>
            </w:pPr>
            <w:r>
              <w:rPr>
                <w:b/>
              </w:rPr>
              <w:t>Invocation traces</w:t>
            </w:r>
          </w:p>
        </w:tc>
        <w:tc>
          <w:tcPr>
            <w:tcW w:type="dxa" w:w="1586"/>
            <w:vAlign w:val="center"/>
            <w:tcMar>
              <w:top w:w="80" w:type="dxa"/>
              <w:start w:w="90" w:type="dxa"/>
              <w:bottom w:w="80" w:type="dxa"/>
              <w:end w:w="90" w:type="dxa"/>
            </w:tcMar>
            <w:shd w:fill="E8EEF3"/>
          </w:tcPr>
          <w:p>
            <w:pPr>
              <w:pStyle w:val="Tabletext"/>
              <w:jc w:val="center"/>
            </w:pPr>
            <w:r>
              <w:rPr>
                <w:b/>
              </w:rPr>
              <w:t>Mean context tokens</w:t>
            </w:r>
          </w:p>
        </w:tc>
        <w:tc>
          <w:tcPr>
            <w:tcW w:type="dxa" w:w="2254"/>
            <w:vAlign w:val="center"/>
            <w:tcMar>
              <w:top w:w="80" w:type="dxa"/>
              <w:start w:w="90" w:type="dxa"/>
              <w:bottom w:w="80" w:type="dxa"/>
              <w:end w:w="90" w:type="dxa"/>
            </w:tcMar>
            <w:shd w:fill="E8EEF3"/>
          </w:tcPr>
          <w:p>
            <w:pPr>
              <w:pStyle w:val="Tabletext"/>
              <w:jc w:val="left"/>
            </w:pPr>
            <w:r>
              <w:rPr>
                <w:b/>
              </w:rPr>
              <w:t>Mean exact redundancy ratio</w:t>
            </w:r>
          </w:p>
        </w:tc>
        <w:tc>
          <w:tcPr>
            <w:tcW w:type="dxa" w:w="2421"/>
            <w:vAlign w:val="center"/>
            <w:tcMar>
              <w:top w:w="80" w:type="dxa"/>
              <w:start w:w="90" w:type="dxa"/>
              <w:bottom w:w="80" w:type="dxa"/>
              <w:end w:w="90" w:type="dxa"/>
            </w:tcMar>
            <w:shd w:fill="E8EEF3"/>
          </w:tcPr>
          <w:p>
            <w:pPr>
              <w:pStyle w:val="Tabletext"/>
              <w:jc w:val="left"/>
            </w:pPr>
            <w:r>
              <w:rPr>
                <w:b/>
              </w:rPr>
              <w:t>Mean ground-truth bloat ratio</w:t>
            </w:r>
          </w:p>
        </w:tc>
      </w:tr>
      <w:tr>
        <w:tc>
          <w:tcPr>
            <w:tcW w:type="dxa" w:w="1753"/>
            <w:vAlign w:val="center"/>
            <w:tcMar>
              <w:top w:w="80" w:type="dxa"/>
              <w:start w:w="90" w:type="dxa"/>
              <w:bottom w:w="80" w:type="dxa"/>
              <w:end w:w="90" w:type="dxa"/>
            </w:tcMar>
          </w:tcPr>
          <w:p>
            <w:pPr>
              <w:pStyle w:val="Tabletext"/>
              <w:jc w:val="left"/>
            </w:pPr>
            <w:r>
              <w:t>Baseline</w:t>
            </w:r>
          </w:p>
        </w:tc>
        <w:tc>
          <w:tcPr>
            <w:tcW w:type="dxa" w:w="1419"/>
            <w:vAlign w:val="center"/>
            <w:tcMar>
              <w:top w:w="80" w:type="dxa"/>
              <w:start w:w="90" w:type="dxa"/>
              <w:bottom w:w="80" w:type="dxa"/>
              <w:end w:w="90" w:type="dxa"/>
            </w:tcMar>
          </w:tcPr>
          <w:p>
            <w:pPr>
              <w:pStyle w:val="Tabletext"/>
              <w:jc w:val="center"/>
            </w:pPr>
            <w:r>
              <w:t>180</w:t>
            </w:r>
          </w:p>
        </w:tc>
        <w:tc>
          <w:tcPr>
            <w:tcW w:type="dxa" w:w="1586"/>
            <w:vAlign w:val="center"/>
            <w:tcMar>
              <w:top w:w="80" w:type="dxa"/>
              <w:start w:w="90" w:type="dxa"/>
              <w:bottom w:w="80" w:type="dxa"/>
              <w:end w:w="90" w:type="dxa"/>
            </w:tcMar>
          </w:tcPr>
          <w:p>
            <w:pPr>
              <w:pStyle w:val="Tabletext"/>
              <w:jc w:val="center"/>
            </w:pPr>
            <w:r>
              <w:t>42.70</w:t>
            </w:r>
          </w:p>
        </w:tc>
        <w:tc>
          <w:tcPr>
            <w:tcW w:type="dxa" w:w="2254"/>
            <w:vAlign w:val="center"/>
            <w:tcMar>
              <w:top w:w="80" w:type="dxa"/>
              <w:start w:w="90" w:type="dxa"/>
              <w:bottom w:w="80" w:type="dxa"/>
              <w:end w:w="90" w:type="dxa"/>
            </w:tcMar>
          </w:tcPr>
          <w:p>
            <w:pPr>
              <w:pStyle w:val="Tabletext"/>
              <w:jc w:val="center"/>
            </w:pPr>
            <w:r>
              <w:t>0.000</w:t>
            </w:r>
          </w:p>
        </w:tc>
        <w:tc>
          <w:tcPr>
            <w:tcW w:type="dxa" w:w="2421"/>
            <w:vAlign w:val="center"/>
            <w:tcMar>
              <w:top w:w="80" w:type="dxa"/>
              <w:start w:w="90" w:type="dxa"/>
              <w:bottom w:w="80" w:type="dxa"/>
              <w:end w:w="90" w:type="dxa"/>
            </w:tcMar>
          </w:tcPr>
          <w:p>
            <w:pPr>
              <w:pStyle w:val="Tabletext"/>
              <w:jc w:val="center"/>
            </w:pPr>
            <w:r>
              <w:t>0.000</w:t>
            </w:r>
          </w:p>
        </w:tc>
      </w:tr>
      <w:tr>
        <w:tc>
          <w:tcPr>
            <w:tcW w:type="dxa" w:w="1753"/>
            <w:vAlign w:val="center"/>
            <w:tcMar>
              <w:top w:w="80" w:type="dxa"/>
              <w:start w:w="90" w:type="dxa"/>
              <w:bottom w:w="80" w:type="dxa"/>
              <w:end w:w="90" w:type="dxa"/>
            </w:tcMar>
          </w:tcPr>
          <w:p>
            <w:pPr>
              <w:pStyle w:val="Tabletext"/>
              <w:jc w:val="left"/>
            </w:pPr>
            <w:r>
              <w:t>Sufficient</w:t>
            </w:r>
          </w:p>
        </w:tc>
        <w:tc>
          <w:tcPr>
            <w:tcW w:type="dxa" w:w="1419"/>
            <w:vAlign w:val="center"/>
            <w:tcMar>
              <w:top w:w="80" w:type="dxa"/>
              <w:start w:w="90" w:type="dxa"/>
              <w:bottom w:w="80" w:type="dxa"/>
              <w:end w:w="90" w:type="dxa"/>
            </w:tcMar>
          </w:tcPr>
          <w:p>
            <w:pPr>
              <w:pStyle w:val="Tabletext"/>
              <w:jc w:val="center"/>
            </w:pPr>
            <w:r>
              <w:t>240</w:t>
            </w:r>
          </w:p>
        </w:tc>
        <w:tc>
          <w:tcPr>
            <w:tcW w:type="dxa" w:w="1586"/>
            <w:vAlign w:val="center"/>
            <w:tcMar>
              <w:top w:w="80" w:type="dxa"/>
              <w:start w:w="90" w:type="dxa"/>
              <w:bottom w:w="80" w:type="dxa"/>
              <w:end w:w="90" w:type="dxa"/>
            </w:tcMar>
          </w:tcPr>
          <w:p>
            <w:pPr>
              <w:pStyle w:val="Tabletext"/>
              <w:jc w:val="center"/>
            </w:pPr>
            <w:r>
              <w:t>68.20</w:t>
            </w:r>
          </w:p>
        </w:tc>
        <w:tc>
          <w:tcPr>
            <w:tcW w:type="dxa" w:w="2254"/>
            <w:vAlign w:val="center"/>
            <w:tcMar>
              <w:top w:w="80" w:type="dxa"/>
              <w:start w:w="90" w:type="dxa"/>
              <w:bottom w:w="80" w:type="dxa"/>
              <w:end w:w="90" w:type="dxa"/>
            </w:tcMar>
          </w:tcPr>
          <w:p>
            <w:pPr>
              <w:pStyle w:val="Tabletext"/>
              <w:jc w:val="center"/>
            </w:pPr>
            <w:r>
              <w:t>0.000</w:t>
            </w:r>
          </w:p>
        </w:tc>
        <w:tc>
          <w:tcPr>
            <w:tcW w:type="dxa" w:w="2421"/>
            <w:vAlign w:val="center"/>
            <w:tcMar>
              <w:top w:w="80" w:type="dxa"/>
              <w:start w:w="90" w:type="dxa"/>
              <w:bottom w:w="80" w:type="dxa"/>
              <w:end w:w="90" w:type="dxa"/>
            </w:tcMar>
          </w:tcPr>
          <w:p>
            <w:pPr>
              <w:pStyle w:val="Tabletext"/>
              <w:jc w:val="center"/>
            </w:pPr>
            <w:r>
              <w:t>0.000</w:t>
            </w:r>
          </w:p>
        </w:tc>
      </w:tr>
      <w:tr>
        <w:tc>
          <w:tcPr>
            <w:tcW w:type="dxa" w:w="1753"/>
            <w:vAlign w:val="center"/>
            <w:tcMar>
              <w:top w:w="80" w:type="dxa"/>
              <w:start w:w="90" w:type="dxa"/>
              <w:bottom w:w="80" w:type="dxa"/>
              <w:end w:w="90" w:type="dxa"/>
            </w:tcMar>
          </w:tcPr>
          <w:p>
            <w:pPr>
              <w:pStyle w:val="Tabletext"/>
              <w:jc w:val="left"/>
            </w:pPr>
            <w:r>
              <w:t>Exact bloat</w:t>
            </w:r>
          </w:p>
        </w:tc>
        <w:tc>
          <w:tcPr>
            <w:tcW w:type="dxa" w:w="1419"/>
            <w:vAlign w:val="center"/>
            <w:tcMar>
              <w:top w:w="80" w:type="dxa"/>
              <w:start w:w="90" w:type="dxa"/>
              <w:bottom w:w="80" w:type="dxa"/>
              <w:end w:w="90" w:type="dxa"/>
            </w:tcMar>
          </w:tcPr>
          <w:p>
            <w:pPr>
              <w:pStyle w:val="Tabletext"/>
              <w:jc w:val="center"/>
            </w:pPr>
            <w:r>
              <w:t>240</w:t>
            </w:r>
          </w:p>
        </w:tc>
        <w:tc>
          <w:tcPr>
            <w:tcW w:type="dxa" w:w="1586"/>
            <w:vAlign w:val="center"/>
            <w:tcMar>
              <w:top w:w="80" w:type="dxa"/>
              <w:start w:w="90" w:type="dxa"/>
              <w:bottom w:w="80" w:type="dxa"/>
              <w:end w:w="90" w:type="dxa"/>
            </w:tcMar>
          </w:tcPr>
          <w:p>
            <w:pPr>
              <w:pStyle w:val="Tabletext"/>
              <w:jc w:val="center"/>
            </w:pPr>
            <w:r>
              <w:t>76.03</w:t>
            </w:r>
          </w:p>
        </w:tc>
        <w:tc>
          <w:tcPr>
            <w:tcW w:type="dxa" w:w="2254"/>
            <w:vAlign w:val="center"/>
            <w:tcMar>
              <w:top w:w="80" w:type="dxa"/>
              <w:start w:w="90" w:type="dxa"/>
              <w:bottom w:w="80" w:type="dxa"/>
              <w:end w:w="90" w:type="dxa"/>
            </w:tcMar>
          </w:tcPr>
          <w:p>
            <w:pPr>
              <w:pStyle w:val="Tabletext"/>
              <w:jc w:val="center"/>
            </w:pPr>
            <w:r>
              <w:t>0.113</w:t>
            </w:r>
          </w:p>
        </w:tc>
        <w:tc>
          <w:tcPr>
            <w:tcW w:type="dxa" w:w="2421"/>
            <w:vAlign w:val="center"/>
            <w:tcMar>
              <w:top w:w="80" w:type="dxa"/>
              <w:start w:w="90" w:type="dxa"/>
              <w:bottom w:w="80" w:type="dxa"/>
              <w:end w:w="90" w:type="dxa"/>
            </w:tcMar>
          </w:tcPr>
          <w:p>
            <w:pPr>
              <w:pStyle w:val="Tabletext"/>
              <w:jc w:val="center"/>
            </w:pPr>
            <w:r>
              <w:t>0.113</w:t>
            </w:r>
          </w:p>
        </w:tc>
      </w:tr>
      <w:tr>
        <w:tc>
          <w:tcPr>
            <w:tcW w:type="dxa" w:w="1753"/>
            <w:vAlign w:val="center"/>
            <w:tcMar>
              <w:top w:w="80" w:type="dxa"/>
              <w:start w:w="90" w:type="dxa"/>
              <w:bottom w:w="80" w:type="dxa"/>
              <w:end w:w="90" w:type="dxa"/>
            </w:tcMar>
          </w:tcPr>
          <w:p>
            <w:pPr>
              <w:pStyle w:val="Tabletext"/>
              <w:jc w:val="left"/>
            </w:pPr>
            <w:r>
              <w:t>Source-specific bloat</w:t>
            </w:r>
          </w:p>
        </w:tc>
        <w:tc>
          <w:tcPr>
            <w:tcW w:type="dxa" w:w="1419"/>
            <w:vAlign w:val="center"/>
            <w:tcMar>
              <w:top w:w="80" w:type="dxa"/>
              <w:start w:w="90" w:type="dxa"/>
              <w:bottom w:w="80" w:type="dxa"/>
              <w:end w:w="90" w:type="dxa"/>
            </w:tcMar>
          </w:tcPr>
          <w:p>
            <w:pPr>
              <w:pStyle w:val="Tabletext"/>
              <w:jc w:val="center"/>
            </w:pPr>
            <w:r>
              <w:t>240</w:t>
            </w:r>
          </w:p>
        </w:tc>
        <w:tc>
          <w:tcPr>
            <w:tcW w:type="dxa" w:w="1586"/>
            <w:vAlign w:val="center"/>
            <w:tcMar>
              <w:top w:w="80" w:type="dxa"/>
              <w:start w:w="90" w:type="dxa"/>
              <w:bottom w:w="80" w:type="dxa"/>
              <w:end w:w="90" w:type="dxa"/>
            </w:tcMar>
          </w:tcPr>
          <w:p>
            <w:pPr>
              <w:pStyle w:val="Tabletext"/>
              <w:jc w:val="center"/>
            </w:pPr>
            <w:r>
              <w:t>150.05</w:t>
            </w:r>
          </w:p>
        </w:tc>
        <w:tc>
          <w:tcPr>
            <w:tcW w:type="dxa" w:w="2254"/>
            <w:vAlign w:val="center"/>
            <w:tcMar>
              <w:top w:w="80" w:type="dxa"/>
              <w:start w:w="90" w:type="dxa"/>
              <w:bottom w:w="80" w:type="dxa"/>
              <w:end w:w="90" w:type="dxa"/>
            </w:tcMar>
          </w:tcPr>
          <w:p>
            <w:pPr>
              <w:pStyle w:val="Tabletext"/>
              <w:jc w:val="center"/>
            </w:pPr>
            <w:r>
              <w:t>0.000</w:t>
            </w:r>
          </w:p>
        </w:tc>
        <w:tc>
          <w:tcPr>
            <w:tcW w:type="dxa" w:w="2421"/>
            <w:vAlign w:val="center"/>
            <w:tcMar>
              <w:top w:w="80" w:type="dxa"/>
              <w:start w:w="90" w:type="dxa"/>
              <w:bottom w:w="80" w:type="dxa"/>
              <w:end w:w="90" w:type="dxa"/>
            </w:tcMar>
          </w:tcPr>
          <w:p>
            <w:pPr>
              <w:pStyle w:val="Tabletext"/>
              <w:jc w:val="center"/>
            </w:pPr>
            <w:r>
              <w:t>0.364</w:t>
            </w:r>
          </w:p>
        </w:tc>
      </w:tr>
      <w:tr>
        <w:tc>
          <w:tcPr>
            <w:tcW w:type="dxa" w:w="1753"/>
            <w:vAlign w:val="center"/>
            <w:tcMar>
              <w:top w:w="80" w:type="dxa"/>
              <w:start w:w="90" w:type="dxa"/>
              <w:bottom w:w="80" w:type="dxa"/>
              <w:end w:w="90" w:type="dxa"/>
            </w:tcMar>
          </w:tcPr>
          <w:p>
            <w:pPr>
              <w:pStyle w:val="Tabletext"/>
              <w:jc w:val="left"/>
            </w:pPr>
            <w:r>
              <w:t>Combined bloat</w:t>
            </w:r>
          </w:p>
        </w:tc>
        <w:tc>
          <w:tcPr>
            <w:tcW w:type="dxa" w:w="1419"/>
            <w:vAlign w:val="center"/>
            <w:tcMar>
              <w:top w:w="80" w:type="dxa"/>
              <w:start w:w="90" w:type="dxa"/>
              <w:bottom w:w="80" w:type="dxa"/>
              <w:end w:w="90" w:type="dxa"/>
            </w:tcMar>
          </w:tcPr>
          <w:p>
            <w:pPr>
              <w:pStyle w:val="Tabletext"/>
              <w:jc w:val="center"/>
            </w:pPr>
            <w:r>
              <w:t>240</w:t>
            </w:r>
          </w:p>
        </w:tc>
        <w:tc>
          <w:tcPr>
            <w:tcW w:type="dxa" w:w="1586"/>
            <w:vAlign w:val="center"/>
            <w:tcMar>
              <w:top w:w="80" w:type="dxa"/>
              <w:start w:w="90" w:type="dxa"/>
              <w:bottom w:w="80" w:type="dxa"/>
              <w:end w:w="90" w:type="dxa"/>
            </w:tcMar>
          </w:tcPr>
          <w:p>
            <w:pPr>
              <w:pStyle w:val="Tabletext"/>
              <w:jc w:val="center"/>
            </w:pPr>
            <w:r>
              <w:t>224.73</w:t>
            </w:r>
          </w:p>
        </w:tc>
        <w:tc>
          <w:tcPr>
            <w:tcW w:type="dxa" w:w="2254"/>
            <w:vAlign w:val="center"/>
            <w:tcMar>
              <w:top w:w="80" w:type="dxa"/>
              <w:start w:w="90" w:type="dxa"/>
              <w:bottom w:w="80" w:type="dxa"/>
              <w:end w:w="90" w:type="dxa"/>
            </w:tcMar>
          </w:tcPr>
          <w:p>
            <w:pPr>
              <w:pStyle w:val="Tabletext"/>
              <w:jc w:val="center"/>
            </w:pPr>
            <w:r>
              <w:t>0.178</w:t>
            </w:r>
          </w:p>
        </w:tc>
        <w:tc>
          <w:tcPr>
            <w:tcW w:type="dxa" w:w="2421"/>
            <w:vAlign w:val="center"/>
            <w:tcMar>
              <w:top w:w="80" w:type="dxa"/>
              <w:start w:w="90" w:type="dxa"/>
              <w:bottom w:w="80" w:type="dxa"/>
              <w:end w:w="90" w:type="dxa"/>
            </w:tcMar>
          </w:tcPr>
          <w:p>
            <w:pPr>
              <w:pStyle w:val="Tabletext"/>
              <w:jc w:val="center"/>
            </w:pPr>
            <w:r>
              <w:t>0.437</w:t>
            </w:r>
          </w:p>
        </w:tc>
      </w:tr>
      <w:tr>
        <w:tc>
          <w:tcPr>
            <w:tcW w:type="dxa" w:w="1753"/>
            <w:vAlign w:val="center"/>
            <w:tcMar>
              <w:top w:w="80" w:type="dxa"/>
              <w:start w:w="90" w:type="dxa"/>
              <w:bottom w:w="80" w:type="dxa"/>
              <w:end w:w="90" w:type="dxa"/>
            </w:tcMar>
          </w:tcPr>
          <w:p>
            <w:pPr>
              <w:pStyle w:val="Tabletext"/>
              <w:jc w:val="left"/>
            </w:pPr>
            <w:r>
              <w:t>Mitigated</w:t>
            </w:r>
          </w:p>
        </w:tc>
        <w:tc>
          <w:tcPr>
            <w:tcW w:type="dxa" w:w="1419"/>
            <w:vAlign w:val="center"/>
            <w:tcMar>
              <w:top w:w="80" w:type="dxa"/>
              <w:start w:w="90" w:type="dxa"/>
              <w:bottom w:w="80" w:type="dxa"/>
              <w:end w:w="90" w:type="dxa"/>
            </w:tcMar>
          </w:tcPr>
          <w:p>
            <w:pPr>
              <w:pStyle w:val="Tabletext"/>
              <w:jc w:val="center"/>
            </w:pPr>
            <w:r>
              <w:t>240</w:t>
            </w:r>
          </w:p>
        </w:tc>
        <w:tc>
          <w:tcPr>
            <w:tcW w:type="dxa" w:w="1586"/>
            <w:vAlign w:val="center"/>
            <w:tcMar>
              <w:top w:w="80" w:type="dxa"/>
              <w:start w:w="90" w:type="dxa"/>
              <w:bottom w:w="80" w:type="dxa"/>
              <w:end w:w="90" w:type="dxa"/>
            </w:tcMar>
          </w:tcPr>
          <w:p>
            <w:pPr>
              <w:pStyle w:val="Tabletext"/>
              <w:jc w:val="center"/>
            </w:pPr>
            <w:r>
              <w:t>75.87</w:t>
            </w:r>
          </w:p>
        </w:tc>
        <w:tc>
          <w:tcPr>
            <w:tcW w:type="dxa" w:w="2254"/>
            <w:vAlign w:val="center"/>
            <w:tcMar>
              <w:top w:w="80" w:type="dxa"/>
              <w:start w:w="90" w:type="dxa"/>
              <w:bottom w:w="80" w:type="dxa"/>
              <w:end w:w="90" w:type="dxa"/>
            </w:tcMar>
          </w:tcPr>
          <w:p>
            <w:pPr>
              <w:pStyle w:val="Tabletext"/>
              <w:jc w:val="center"/>
            </w:pPr>
            <w:r>
              <w:t>0.000</w:t>
            </w:r>
          </w:p>
        </w:tc>
        <w:tc>
          <w:tcPr>
            <w:tcW w:type="dxa" w:w="2421"/>
            <w:vAlign w:val="center"/>
            <w:tcMar>
              <w:top w:w="80" w:type="dxa"/>
              <w:start w:w="90" w:type="dxa"/>
              <w:bottom w:w="80" w:type="dxa"/>
              <w:end w:w="90" w:type="dxa"/>
            </w:tcMar>
          </w:tcPr>
          <w:p>
            <w:pPr>
              <w:pStyle w:val="Tabletext"/>
              <w:jc w:val="center"/>
            </w:pPr>
            <w:r>
              <w:t>0.096</w:t>
            </w:r>
          </w:p>
        </w:tc>
      </w:tr>
    </w:tbl>
    <w:p>
      <w:pPr>
        <w:pStyle w:val="BodyText1"/>
      </w:pPr>
    </w:p>
    <w:p>
      <w:pPr>
        <w:keepNext/>
        <w:jc w:val="center"/>
      </w:pPr>
      <w:r>
        <w:drawing>
          <wp:inline xmlns:a="http://schemas.openxmlformats.org/drawingml/2006/main" xmlns:pic="http://schemas.openxmlformats.org/drawingml/2006/picture">
            <wp:extent cx="5806440" cy="2903220"/>
            <wp:docPr id="2" name="Picture 2" descr="Horizontal bars show mean tokens increasing from baseline and sufficient context to source-specific and combined bloat, then decreasing in the mitigated condition."/>
            <wp:cNvGraphicFramePr>
              <a:graphicFrameLocks noChangeAspect="1"/>
            </wp:cNvGraphicFramePr>
            <a:graphic>
              <a:graphicData uri="http://schemas.openxmlformats.org/drawingml/2006/picture">
                <pic:pic>
                  <pic:nvPicPr>
                    <pic:cNvPr id="0" name="tokens_by_condition.png"/>
                    <pic:cNvPicPr/>
                  </pic:nvPicPr>
                  <pic:blipFill>
                    <a:blip r:embed="rId30"/>
                    <a:stretch>
                      <a:fillRect/>
                    </a:stretch>
                  </pic:blipFill>
                  <pic:spPr>
                    <a:xfrm>
                      <a:off x="0" y="0"/>
                      <a:ext cx="5806440" cy="2903220"/>
                    </a:xfrm>
                    <a:prstGeom prst="rect"/>
                  </pic:spPr>
                </pic:pic>
              </a:graphicData>
            </a:graphic>
          </wp:inline>
        </w:drawing>
      </w:r>
    </w:p>
    <w:p>
      <w:pPr>
        <w:pStyle w:val="Figurecaptiontext"/>
        <w:jc w:val="left"/>
      </w:pPr>
      <w:r>
        <w:t>Figure 5.1. Mean model-visible context tokens by primary experimental condition.</w:t>
      </w:r>
    </w:p>
    <w:p>
      <w:pPr>
        <w:pStyle w:val="BodyText1"/>
      </w:pPr>
      <w:r>
        <w:t>The condition progression behaves as intended. Exact duplication increases redundancy without approaching the size of source-specific or combined bloat. Source-specific bloat does not increase exact redundancy because it consists of near duplicates, low-relevance content, or verbose tool detail. Combined bloat has the largest mean context and bloat ratio. After mitigation, mean context size is close to the sufficient condition, although a non-zero controlled bloat ratio remains in some final traces.</w:t>
      </w:r>
    </w:p>
    <w:p>
      <w:pPr>
        <w:pStyle w:val="BodyText1"/>
      </w:pPr>
      <w:r>
        <w:t>Source attribution provides the principal answer to RQ3. Table 5.3 reports source-specific primary results. The aggregate ratio is token-weighted across all traces. The mean ratio gives equal weight to each trace in which the source occurs and is used for the ranking.</w:t>
      </w:r>
    </w:p>
    <w:p>
      <w:pPr>
        <w:pStyle w:val="Tablecaptiontext"/>
        <w:keepNext/>
      </w:pPr>
      <w:r>
        <w:rPr>
          <w:b/>
        </w:rPr>
        <w:t>Table 5.3. Source-specific context bloat in the primary cohort.</w:t>
      </w:r>
    </w:p>
    <w:tbl>
      <w:tblPr>
        <w:tblStyle w:val="afe"/>
        <w:tblW w:type="auto" w:w="0"/>
        <w:tblLayout w:type="fixed"/>
        <w:tblLook w:firstColumn="1" w:firstRow="1" w:lastColumn="0" w:lastRow="0" w:noHBand="0" w:noVBand="1" w:val="04A0"/>
      </w:tblPr>
      <w:tblGrid>
        <w:gridCol w:w="1928"/>
        <w:gridCol w:w="1928"/>
        <w:gridCol w:w="1928"/>
        <w:gridCol w:w="1928"/>
        <w:gridCol w:w="1928"/>
      </w:tblGrid>
      <w:tr>
        <w:trPr>
          <w:tblHeader w:val="true"/>
        </w:trPr>
        <w:tc>
          <w:tcPr>
            <w:tcW w:type="dxa" w:w="987"/>
            <w:vAlign w:val="center"/>
            <w:tcMar>
              <w:top w:w="80" w:type="dxa"/>
              <w:start w:w="90" w:type="dxa"/>
              <w:bottom w:w="80" w:type="dxa"/>
              <w:end w:w="90" w:type="dxa"/>
            </w:tcMar>
            <w:shd w:fill="E8EEF3"/>
          </w:tcPr>
          <w:p>
            <w:pPr>
              <w:pStyle w:val="Tabletext"/>
              <w:jc w:val="left"/>
            </w:pPr>
            <w:r>
              <w:rPr>
                <w:b/>
              </w:rPr>
              <w:t>Source</w:t>
            </w:r>
          </w:p>
        </w:tc>
        <w:tc>
          <w:tcPr>
            <w:tcW w:type="dxa" w:w="1316"/>
            <w:vAlign w:val="center"/>
            <w:tcMar>
              <w:top w:w="80" w:type="dxa"/>
              <w:start w:w="90" w:type="dxa"/>
              <w:bottom w:w="80" w:type="dxa"/>
              <w:end w:w="90" w:type="dxa"/>
            </w:tcMar>
            <w:shd w:fill="E8EEF3"/>
          </w:tcPr>
          <w:p>
            <w:pPr>
              <w:pStyle w:val="Tabletext"/>
              <w:jc w:val="center"/>
            </w:pPr>
            <w:r>
              <w:rPr>
                <w:b/>
              </w:rPr>
              <w:t>Total tokens</w:t>
            </w:r>
          </w:p>
        </w:tc>
        <w:tc>
          <w:tcPr>
            <w:tcW w:type="dxa" w:w="1316"/>
            <w:vAlign w:val="center"/>
            <w:tcMar>
              <w:top w:w="80" w:type="dxa"/>
              <w:start w:w="90" w:type="dxa"/>
              <w:bottom w:w="80" w:type="dxa"/>
              <w:end w:w="90" w:type="dxa"/>
            </w:tcMar>
            <w:shd w:fill="E8EEF3"/>
          </w:tcPr>
          <w:p>
            <w:pPr>
              <w:pStyle w:val="Tabletext"/>
              <w:jc w:val="center"/>
            </w:pPr>
            <w:r>
              <w:rPr>
                <w:b/>
              </w:rPr>
              <w:t>Bloat tokens</w:t>
            </w:r>
          </w:p>
        </w:tc>
        <w:tc>
          <w:tcPr>
            <w:tcW w:type="dxa" w:w="2303"/>
            <w:vAlign w:val="center"/>
            <w:tcMar>
              <w:top w:w="80" w:type="dxa"/>
              <w:start w:w="90" w:type="dxa"/>
              <w:bottom w:w="80" w:type="dxa"/>
              <w:end w:w="90" w:type="dxa"/>
            </w:tcMar>
            <w:shd w:fill="E8EEF3"/>
          </w:tcPr>
          <w:p>
            <w:pPr>
              <w:pStyle w:val="Tabletext"/>
              <w:jc w:val="center"/>
            </w:pPr>
            <w:r>
              <w:rPr>
                <w:b/>
              </w:rPr>
              <w:t>Aggregate bloat ratio</w:t>
            </w:r>
          </w:p>
        </w:tc>
        <w:tc>
          <w:tcPr>
            <w:tcW w:type="dxa" w:w="3510"/>
            <w:vAlign w:val="center"/>
            <w:tcMar>
              <w:top w:w="80" w:type="dxa"/>
              <w:start w:w="90" w:type="dxa"/>
              <w:bottom w:w="80" w:type="dxa"/>
              <w:end w:w="90" w:type="dxa"/>
            </w:tcMar>
            <w:shd w:fill="E8EEF3"/>
          </w:tcPr>
          <w:p>
            <w:pPr>
              <w:pStyle w:val="Tabletext"/>
              <w:jc w:val="left"/>
            </w:pPr>
            <w:r>
              <w:rPr>
                <w:b/>
              </w:rPr>
              <w:t>Mean source-specific bloat ratio</w:t>
            </w:r>
          </w:p>
        </w:tc>
      </w:tr>
      <w:tr>
        <w:tc>
          <w:tcPr>
            <w:tcW w:type="dxa" w:w="987"/>
            <w:vAlign w:val="center"/>
            <w:tcMar>
              <w:top w:w="80" w:type="dxa"/>
              <w:start w:w="90" w:type="dxa"/>
              <w:bottom w:w="80" w:type="dxa"/>
              <w:end w:w="90" w:type="dxa"/>
            </w:tcMar>
          </w:tcPr>
          <w:p>
            <w:pPr>
              <w:pStyle w:val="Tabletext"/>
              <w:jc w:val="left"/>
            </w:pPr>
            <w:r>
              <w:t>Tool</w:t>
            </w:r>
          </w:p>
        </w:tc>
        <w:tc>
          <w:tcPr>
            <w:tcW w:type="dxa" w:w="1316"/>
            <w:vAlign w:val="center"/>
            <w:tcMar>
              <w:top w:w="80" w:type="dxa"/>
              <w:start w:w="90" w:type="dxa"/>
              <w:bottom w:w="80" w:type="dxa"/>
              <w:end w:w="90" w:type="dxa"/>
            </w:tcMar>
          </w:tcPr>
          <w:p>
            <w:pPr>
              <w:pStyle w:val="Tabletext"/>
              <w:jc w:val="center"/>
            </w:pPr>
            <w:r>
              <w:t>49,560</w:t>
            </w:r>
          </w:p>
        </w:tc>
        <w:tc>
          <w:tcPr>
            <w:tcW w:type="dxa" w:w="1316"/>
            <w:vAlign w:val="center"/>
            <w:tcMar>
              <w:top w:w="80" w:type="dxa"/>
              <w:start w:w="90" w:type="dxa"/>
              <w:bottom w:w="80" w:type="dxa"/>
              <w:end w:w="90" w:type="dxa"/>
            </w:tcMar>
          </w:tcPr>
          <w:p>
            <w:pPr>
              <w:pStyle w:val="Tabletext"/>
              <w:jc w:val="center"/>
            </w:pPr>
            <w:r>
              <w:t>48,480</w:t>
            </w:r>
          </w:p>
        </w:tc>
        <w:tc>
          <w:tcPr>
            <w:tcW w:type="dxa" w:w="2303"/>
            <w:vAlign w:val="center"/>
            <w:tcMar>
              <w:top w:w="80" w:type="dxa"/>
              <w:start w:w="90" w:type="dxa"/>
              <w:bottom w:w="80" w:type="dxa"/>
              <w:end w:w="90" w:type="dxa"/>
            </w:tcMar>
          </w:tcPr>
          <w:p>
            <w:pPr>
              <w:pStyle w:val="Tabletext"/>
              <w:jc w:val="center"/>
            </w:pPr>
            <w:r>
              <w:t>0.978</w:t>
            </w:r>
          </w:p>
        </w:tc>
        <w:tc>
          <w:tcPr>
            <w:tcW w:type="dxa" w:w="3510"/>
            <w:vAlign w:val="center"/>
            <w:tcMar>
              <w:top w:w="80" w:type="dxa"/>
              <w:start w:w="90" w:type="dxa"/>
              <w:bottom w:w="80" w:type="dxa"/>
              <w:end w:w="90" w:type="dxa"/>
            </w:tcMar>
          </w:tcPr>
          <w:p>
            <w:pPr>
              <w:pStyle w:val="Tabletext"/>
              <w:jc w:val="center"/>
            </w:pPr>
            <w:r>
              <w:rPr>
                <w:b/>
              </w:rPr>
              <w:t>0.500</w:t>
            </w:r>
          </w:p>
        </w:tc>
      </w:tr>
      <w:tr>
        <w:tc>
          <w:tcPr>
            <w:tcW w:type="dxa" w:w="987"/>
            <w:vAlign w:val="center"/>
            <w:tcMar>
              <w:top w:w="80" w:type="dxa"/>
              <w:start w:w="90" w:type="dxa"/>
              <w:bottom w:w="80" w:type="dxa"/>
              <w:end w:w="90" w:type="dxa"/>
            </w:tcMar>
          </w:tcPr>
          <w:p>
            <w:pPr>
              <w:pStyle w:val="Tabletext"/>
              <w:jc w:val="left"/>
            </w:pPr>
            <w:r>
              <w:t>Retrieval</w:t>
            </w:r>
          </w:p>
        </w:tc>
        <w:tc>
          <w:tcPr>
            <w:tcW w:type="dxa" w:w="1316"/>
            <w:vAlign w:val="center"/>
            <w:tcMar>
              <w:top w:w="80" w:type="dxa"/>
              <w:start w:w="90" w:type="dxa"/>
              <w:bottom w:w="80" w:type="dxa"/>
              <w:end w:w="90" w:type="dxa"/>
            </w:tcMar>
          </w:tcPr>
          <w:p>
            <w:pPr>
              <w:pStyle w:val="Tabletext"/>
              <w:jc w:val="center"/>
            </w:pPr>
            <w:r>
              <w:t>14,394</w:t>
            </w:r>
          </w:p>
        </w:tc>
        <w:tc>
          <w:tcPr>
            <w:tcW w:type="dxa" w:w="1316"/>
            <w:vAlign w:val="center"/>
            <w:tcMar>
              <w:top w:w="80" w:type="dxa"/>
              <w:start w:w="90" w:type="dxa"/>
              <w:bottom w:w="80" w:type="dxa"/>
              <w:end w:w="90" w:type="dxa"/>
            </w:tcMar>
          </w:tcPr>
          <w:p>
            <w:pPr>
              <w:pStyle w:val="Tabletext"/>
              <w:jc w:val="center"/>
            </w:pPr>
            <w:r>
              <w:t>8,424</w:t>
            </w:r>
          </w:p>
        </w:tc>
        <w:tc>
          <w:tcPr>
            <w:tcW w:type="dxa" w:w="2303"/>
            <w:vAlign w:val="center"/>
            <w:tcMar>
              <w:top w:w="80" w:type="dxa"/>
              <w:start w:w="90" w:type="dxa"/>
              <w:bottom w:w="80" w:type="dxa"/>
              <w:end w:w="90" w:type="dxa"/>
            </w:tcMar>
          </w:tcPr>
          <w:p>
            <w:pPr>
              <w:pStyle w:val="Tabletext"/>
              <w:jc w:val="center"/>
            </w:pPr>
            <w:r>
              <w:t>0.585</w:t>
            </w:r>
          </w:p>
        </w:tc>
        <w:tc>
          <w:tcPr>
            <w:tcW w:type="dxa" w:w="3510"/>
            <w:vAlign w:val="center"/>
            <w:tcMar>
              <w:top w:w="80" w:type="dxa"/>
              <w:start w:w="90" w:type="dxa"/>
              <w:bottom w:w="80" w:type="dxa"/>
              <w:end w:w="90" w:type="dxa"/>
            </w:tcMar>
          </w:tcPr>
          <w:p>
            <w:pPr>
              <w:pStyle w:val="Tabletext"/>
              <w:jc w:val="center"/>
            </w:pPr>
            <w:r>
              <w:rPr>
                <w:b/>
              </w:rPr>
              <w:t>0.487</w:t>
            </w:r>
          </w:p>
        </w:tc>
      </w:tr>
      <w:tr>
        <w:tc>
          <w:tcPr>
            <w:tcW w:type="dxa" w:w="987"/>
            <w:vAlign w:val="center"/>
            <w:tcMar>
              <w:top w:w="80" w:type="dxa"/>
              <w:start w:w="90" w:type="dxa"/>
              <w:bottom w:w="80" w:type="dxa"/>
              <w:end w:w="90" w:type="dxa"/>
            </w:tcMar>
          </w:tcPr>
          <w:p>
            <w:pPr>
              <w:pStyle w:val="Tabletext"/>
              <w:jc w:val="left"/>
            </w:pPr>
            <w:r>
              <w:t>Memory</w:t>
            </w:r>
          </w:p>
        </w:tc>
        <w:tc>
          <w:tcPr>
            <w:tcW w:type="dxa" w:w="1316"/>
            <w:vAlign w:val="center"/>
            <w:tcMar>
              <w:top w:w="80" w:type="dxa"/>
              <w:start w:w="90" w:type="dxa"/>
              <w:bottom w:w="80" w:type="dxa"/>
              <w:end w:w="90" w:type="dxa"/>
            </w:tcMar>
          </w:tcPr>
          <w:p>
            <w:pPr>
              <w:pStyle w:val="Tabletext"/>
              <w:jc w:val="center"/>
            </w:pPr>
            <w:r>
              <w:t>8,118</w:t>
            </w:r>
          </w:p>
        </w:tc>
        <w:tc>
          <w:tcPr>
            <w:tcW w:type="dxa" w:w="1316"/>
            <w:vAlign w:val="center"/>
            <w:tcMar>
              <w:top w:w="80" w:type="dxa"/>
              <w:start w:w="90" w:type="dxa"/>
              <w:bottom w:w="80" w:type="dxa"/>
              <w:end w:w="90" w:type="dxa"/>
            </w:tcMar>
          </w:tcPr>
          <w:p>
            <w:pPr>
              <w:pStyle w:val="Tabletext"/>
              <w:jc w:val="center"/>
            </w:pPr>
            <w:r>
              <w:t>4,818</w:t>
            </w:r>
          </w:p>
        </w:tc>
        <w:tc>
          <w:tcPr>
            <w:tcW w:type="dxa" w:w="2303"/>
            <w:vAlign w:val="center"/>
            <w:tcMar>
              <w:top w:w="80" w:type="dxa"/>
              <w:start w:w="90" w:type="dxa"/>
              <w:bottom w:w="80" w:type="dxa"/>
              <w:end w:w="90" w:type="dxa"/>
            </w:tcMar>
          </w:tcPr>
          <w:p>
            <w:pPr>
              <w:pStyle w:val="Tabletext"/>
              <w:jc w:val="center"/>
            </w:pPr>
            <w:r>
              <w:t>0.593</w:t>
            </w:r>
          </w:p>
        </w:tc>
        <w:tc>
          <w:tcPr>
            <w:tcW w:type="dxa" w:w="3510"/>
            <w:vAlign w:val="center"/>
            <w:tcMar>
              <w:top w:w="80" w:type="dxa"/>
              <w:start w:w="90" w:type="dxa"/>
              <w:bottom w:w="80" w:type="dxa"/>
              <w:end w:w="90" w:type="dxa"/>
            </w:tcMar>
          </w:tcPr>
          <w:p>
            <w:pPr>
              <w:pStyle w:val="Tabletext"/>
              <w:jc w:val="center"/>
            </w:pPr>
            <w:r>
              <w:rPr>
                <w:b/>
              </w:rPr>
              <w:t>0.468</w:t>
            </w:r>
          </w:p>
        </w:tc>
      </w:tr>
    </w:tbl>
    <w:p>
      <w:pPr>
        <w:pStyle w:val="BodyText1"/>
      </w:pPr>
    </w:p>
    <w:p>
      <w:pPr>
        <w:keepNext/>
        <w:jc w:val="center"/>
      </w:pPr>
      <w:r>
        <w:drawing>
          <wp:inline xmlns:a="http://schemas.openxmlformats.org/drawingml/2006/main" xmlns:pic="http://schemas.openxmlformats.org/drawingml/2006/picture">
            <wp:extent cx="5806440" cy="1858061"/>
            <wp:docPr id="3" name="Picture 3" descr="Horizontal bars rank tool output first, retrieval second, and memory third by mean source-specific bloat ratio."/>
            <wp:cNvGraphicFramePr>
              <a:graphicFrameLocks noChangeAspect="1"/>
            </wp:cNvGraphicFramePr>
            <a:graphic>
              <a:graphicData uri="http://schemas.openxmlformats.org/drawingml/2006/picture">
                <pic:pic>
                  <pic:nvPicPr>
                    <pic:cNvPr id="0" name="source_bloat_ratio.png"/>
                    <pic:cNvPicPr/>
                  </pic:nvPicPr>
                  <pic:blipFill>
                    <a:blip r:embed="rId31"/>
                    <a:stretch>
                      <a:fillRect/>
                    </a:stretch>
                  </pic:blipFill>
                  <pic:spPr>
                    <a:xfrm>
                      <a:off x="0" y="0"/>
                      <a:ext cx="5806440" cy="1858061"/>
                    </a:xfrm>
                    <a:prstGeom prst="rect"/>
                  </pic:spPr>
                </pic:pic>
              </a:graphicData>
            </a:graphic>
          </wp:inline>
        </w:drawing>
      </w:r>
    </w:p>
    <w:p>
      <w:pPr>
        <w:pStyle w:val="Figurecaptiontext"/>
        <w:jc w:val="left"/>
      </w:pPr>
      <w:r>
        <w:t>Figure 5.2. Mean source-specific bloat ratio by workflow family.</w:t>
      </w:r>
    </w:p>
    <w:p>
      <w:pPr>
        <w:pStyle w:val="BodyText1"/>
      </w:pPr>
      <w:r>
        <w:t xml:space="preserve">Tool output has the highest mean source-specific ratio, followed by retrieval and memory. RQ3 is therefore </w:t>
      </w:r>
      <w:r>
        <w:rPr>
          <w:rFonts w:ascii="Consolas" w:hAnsi="Consolas"/>
          <w:sz w:val="20"/>
        </w:rPr>
        <w:t>Supported</w:t>
      </w:r>
      <w:r>
        <w:t xml:space="preserve"> under the frozen conclusion rule. The near values for retrieval and memory show that the ranking should not be read as a large universal effect. It describes how the controlled generators and six conditions distributed bloat in this study.</w:t>
      </w:r>
    </w:p>
    <w:p>
      <w:pPr>
        <w:pStyle w:val="BodyText1"/>
      </w:pPr>
      <w:r>
        <w:t>The aggregate and mean columns answer different questions. The aggregate tool ratio of 0.978 indicates that almost all tool tokens counted in the source-bloat analysis belong to labeled tool segments. The mean ratio of 0.500 reflects that tool context is bloated in some conditions and sufficient in others. Reporting only the aggregate ratio would obscure this condition structure.</w:t>
      </w:r>
    </w:p>
    <w:p>
      <w:pPr>
        <w:pStyle w:val="BodyText1"/>
      </w:pPr>
      <w:r>
        <w:t>Workflow-level primary traces also differ in context size. Multi-step tool traces average 148.15 tokens, retrieval traces 82.58, and memory traces 63.75. The workflow-average ground-truth bloat ratios are 0.149, 0.227, and 0.173, respectively. The retrieval workflow therefore has the highest average invocation-level bloat ratio even though tool is the highest bloat source in source-specific analysis. This apparent difference results from unit of analysis: tool workflows include an unbloated planning invocation, while the source-specific calculation considers the tool segments themselves.</w:t>
      </w:r>
    </w:p>
    <w:p>
      <w:pPr>
        <w:pStyle w:val="2"/>
      </w:pPr>
      <w:r>
        <w:t>Framework and Stress-Case Comparison</w:t>
      </w:r>
    </w:p>
    <w:p>
      <w:pPr>
        <w:pStyle w:val="BodyText1"/>
      </w:pPr>
      <w:r>
        <w:t>The two framework conditions execute the same tasks, context fixtures, detector, provider, and scoring rules. Each contributes 690 primary traces and 540 final primary results. Table 5.4 presents descriptive primary comparisons.</w:t>
      </w:r>
    </w:p>
    <w:p>
      <w:pPr>
        <w:pStyle w:val="Tablecaptiontext"/>
        <w:keepNext/>
      </w:pPr>
      <w:r>
        <w:rPr>
          <w:b/>
        </w:rPr>
        <w:t>Table 5.4. Primary results by agent implementation.</w:t>
      </w:r>
    </w:p>
    <w:tbl>
      <w:tblPr>
        <w:tblStyle w:val="afe"/>
        <w:tblW w:type="auto" w:w="0"/>
        <w:tblLayout w:type="fixed"/>
        <w:tblLook w:firstColumn="1" w:firstRow="1" w:lastColumn="0" w:lastRow="0" w:noHBand="0" w:noVBand="1" w:val="04A0"/>
      </w:tblPr>
      <w:tblGrid>
        <w:gridCol w:w="1928"/>
        <w:gridCol w:w="1928"/>
        <w:gridCol w:w="1928"/>
        <w:gridCol w:w="1928"/>
        <w:gridCol w:w="1928"/>
      </w:tblGrid>
      <w:tr>
        <w:trPr>
          <w:tblHeader w:val="true"/>
        </w:trPr>
        <w:tc>
          <w:tcPr>
            <w:tcW w:type="dxa" w:w="1316"/>
            <w:vAlign w:val="center"/>
            <w:tcMar>
              <w:top w:w="80" w:type="dxa"/>
              <w:start w:w="90" w:type="dxa"/>
              <w:bottom w:w="80" w:type="dxa"/>
              <w:end w:w="90" w:type="dxa"/>
            </w:tcMar>
            <w:shd w:fill="E8EEF3"/>
          </w:tcPr>
          <w:p>
            <w:pPr>
              <w:pStyle w:val="Tabletext"/>
              <w:jc w:val="left"/>
            </w:pPr>
            <w:r>
              <w:rPr>
                <w:b/>
              </w:rPr>
              <w:t>Framework</w:t>
            </w:r>
          </w:p>
        </w:tc>
        <w:tc>
          <w:tcPr>
            <w:tcW w:type="dxa" w:w="1535"/>
            <w:vAlign w:val="center"/>
            <w:tcMar>
              <w:top w:w="80" w:type="dxa"/>
              <w:start w:w="90" w:type="dxa"/>
              <w:bottom w:w="80" w:type="dxa"/>
              <w:end w:w="90" w:type="dxa"/>
            </w:tcMar>
            <w:shd w:fill="E8EEF3"/>
          </w:tcPr>
          <w:p>
            <w:pPr>
              <w:pStyle w:val="Tabletext"/>
              <w:jc w:val="center"/>
            </w:pPr>
            <w:r>
              <w:rPr>
                <w:b/>
              </w:rPr>
              <w:t>Primary traces</w:t>
            </w:r>
          </w:p>
        </w:tc>
        <w:tc>
          <w:tcPr>
            <w:tcW w:type="dxa" w:w="2084"/>
            <w:vAlign w:val="center"/>
            <w:tcMar>
              <w:top w:w="80" w:type="dxa"/>
              <w:start w:w="90" w:type="dxa"/>
              <w:bottom w:w="80" w:type="dxa"/>
              <w:end w:w="90" w:type="dxa"/>
            </w:tcMar>
            <w:shd w:fill="E8EEF3"/>
          </w:tcPr>
          <w:p>
            <w:pPr>
              <w:pStyle w:val="Tabletext"/>
              <w:jc w:val="center"/>
            </w:pPr>
            <w:r>
              <w:rPr>
                <w:b/>
              </w:rPr>
              <w:t>Mean context tokens</w:t>
            </w:r>
          </w:p>
        </w:tc>
        <w:tc>
          <w:tcPr>
            <w:tcW w:type="dxa" w:w="3181"/>
            <w:vAlign w:val="center"/>
            <w:tcMar>
              <w:top w:w="80" w:type="dxa"/>
              <w:start w:w="90" w:type="dxa"/>
              <w:bottom w:w="80" w:type="dxa"/>
              <w:end w:w="90" w:type="dxa"/>
            </w:tcMar>
            <w:shd w:fill="E8EEF3"/>
          </w:tcPr>
          <w:p>
            <w:pPr>
              <w:pStyle w:val="Tabletext"/>
              <w:jc w:val="left"/>
            </w:pPr>
            <w:r>
              <w:rPr>
                <w:b/>
              </w:rPr>
              <w:t>Mean ground-truth bloat ratio</w:t>
            </w:r>
          </w:p>
        </w:tc>
        <w:tc>
          <w:tcPr>
            <w:tcW w:type="dxa" w:w="1316"/>
            <w:vAlign w:val="center"/>
            <w:tcMar>
              <w:top w:w="80" w:type="dxa"/>
              <w:start w:w="90" w:type="dxa"/>
              <w:bottom w:w="80" w:type="dxa"/>
              <w:end w:w="90" w:type="dxa"/>
            </w:tcMar>
            <w:shd w:fill="E8EEF3"/>
          </w:tcPr>
          <w:p>
            <w:pPr>
              <w:pStyle w:val="Tabletext"/>
              <w:jc w:val="center"/>
            </w:pPr>
            <w:r>
              <w:rPr>
                <w:b/>
              </w:rPr>
              <w:t>Task success</w:t>
            </w:r>
          </w:p>
        </w:tc>
      </w:tr>
      <w:tr>
        <w:tc>
          <w:tcPr>
            <w:tcW w:type="dxa" w:w="1316"/>
            <w:vAlign w:val="center"/>
            <w:tcMar>
              <w:top w:w="80" w:type="dxa"/>
              <w:start w:w="90" w:type="dxa"/>
              <w:bottom w:w="80" w:type="dxa"/>
              <w:end w:w="90" w:type="dxa"/>
            </w:tcMar>
          </w:tcPr>
          <w:p>
            <w:pPr>
              <w:pStyle w:val="Tabletext"/>
              <w:jc w:val="left"/>
            </w:pPr>
            <w:r>
              <w:t>Custom ReAct</w:t>
            </w:r>
          </w:p>
        </w:tc>
        <w:tc>
          <w:tcPr>
            <w:tcW w:type="dxa" w:w="1535"/>
            <w:vAlign w:val="center"/>
            <w:tcMar>
              <w:top w:w="80" w:type="dxa"/>
              <w:start w:w="90" w:type="dxa"/>
              <w:bottom w:w="80" w:type="dxa"/>
              <w:end w:w="90" w:type="dxa"/>
            </w:tcMar>
          </w:tcPr>
          <w:p>
            <w:pPr>
              <w:pStyle w:val="Tabletext"/>
              <w:jc w:val="center"/>
            </w:pPr>
            <w:r>
              <w:t>690</w:t>
            </w:r>
          </w:p>
        </w:tc>
        <w:tc>
          <w:tcPr>
            <w:tcW w:type="dxa" w:w="2084"/>
            <w:vAlign w:val="center"/>
            <w:tcMar>
              <w:top w:w="80" w:type="dxa"/>
              <w:start w:w="90" w:type="dxa"/>
              <w:bottom w:w="80" w:type="dxa"/>
              <w:end w:w="90" w:type="dxa"/>
            </w:tcMar>
          </w:tcPr>
          <w:p>
            <w:pPr>
              <w:pStyle w:val="Tabletext"/>
              <w:jc w:val="center"/>
            </w:pPr>
            <w:r>
              <w:t>109.95</w:t>
            </w:r>
          </w:p>
        </w:tc>
        <w:tc>
          <w:tcPr>
            <w:tcW w:type="dxa" w:w="3181"/>
            <w:vAlign w:val="center"/>
            <w:tcMar>
              <w:top w:w="80" w:type="dxa"/>
              <w:start w:w="90" w:type="dxa"/>
              <w:bottom w:w="80" w:type="dxa"/>
              <w:end w:w="90" w:type="dxa"/>
            </w:tcMar>
          </w:tcPr>
          <w:p>
            <w:pPr>
              <w:pStyle w:val="Tabletext"/>
              <w:jc w:val="center"/>
            </w:pPr>
            <w:r>
              <w:t>0.1755</w:t>
            </w:r>
          </w:p>
        </w:tc>
        <w:tc>
          <w:tcPr>
            <w:tcW w:type="dxa" w:w="1316"/>
            <w:vAlign w:val="center"/>
            <w:tcMar>
              <w:top w:w="80" w:type="dxa"/>
              <w:start w:w="90" w:type="dxa"/>
              <w:bottom w:w="80" w:type="dxa"/>
              <w:end w:w="90" w:type="dxa"/>
            </w:tcMar>
          </w:tcPr>
          <w:p>
            <w:pPr>
              <w:pStyle w:val="Tabletext"/>
              <w:jc w:val="center"/>
            </w:pPr>
            <w:r>
              <w:t>73.15%</w:t>
            </w:r>
          </w:p>
        </w:tc>
      </w:tr>
      <w:tr>
        <w:tc>
          <w:tcPr>
            <w:tcW w:type="dxa" w:w="1316"/>
            <w:vAlign w:val="center"/>
            <w:tcMar>
              <w:top w:w="80" w:type="dxa"/>
              <w:start w:w="90" w:type="dxa"/>
              <w:bottom w:w="80" w:type="dxa"/>
              <w:end w:w="90" w:type="dxa"/>
            </w:tcMar>
          </w:tcPr>
          <w:p>
            <w:pPr>
              <w:pStyle w:val="Tabletext"/>
              <w:jc w:val="left"/>
            </w:pPr>
            <w:r>
              <w:t>LangChain</w:t>
            </w:r>
          </w:p>
        </w:tc>
        <w:tc>
          <w:tcPr>
            <w:tcW w:type="dxa" w:w="1535"/>
            <w:vAlign w:val="center"/>
            <w:tcMar>
              <w:top w:w="80" w:type="dxa"/>
              <w:start w:w="90" w:type="dxa"/>
              <w:bottom w:w="80" w:type="dxa"/>
              <w:end w:w="90" w:type="dxa"/>
            </w:tcMar>
          </w:tcPr>
          <w:p>
            <w:pPr>
              <w:pStyle w:val="Tabletext"/>
              <w:jc w:val="center"/>
            </w:pPr>
            <w:r>
              <w:t>690</w:t>
            </w:r>
          </w:p>
        </w:tc>
        <w:tc>
          <w:tcPr>
            <w:tcW w:type="dxa" w:w="2084"/>
            <w:vAlign w:val="center"/>
            <w:tcMar>
              <w:top w:w="80" w:type="dxa"/>
              <w:start w:w="90" w:type="dxa"/>
              <w:bottom w:w="80" w:type="dxa"/>
              <w:end w:w="90" w:type="dxa"/>
            </w:tcMar>
          </w:tcPr>
          <w:p>
            <w:pPr>
              <w:pStyle w:val="Tabletext"/>
              <w:jc w:val="center"/>
            </w:pPr>
            <w:r>
              <w:t>108.11</w:t>
            </w:r>
          </w:p>
        </w:tc>
        <w:tc>
          <w:tcPr>
            <w:tcW w:type="dxa" w:w="3181"/>
            <w:vAlign w:val="center"/>
            <w:tcMar>
              <w:top w:w="80" w:type="dxa"/>
              <w:start w:w="90" w:type="dxa"/>
              <w:bottom w:w="80" w:type="dxa"/>
              <w:end w:w="90" w:type="dxa"/>
            </w:tcMar>
          </w:tcPr>
          <w:p>
            <w:pPr>
              <w:pStyle w:val="Tabletext"/>
              <w:jc w:val="center"/>
            </w:pPr>
            <w:r>
              <w:t>0.1759</w:t>
            </w:r>
          </w:p>
        </w:tc>
        <w:tc>
          <w:tcPr>
            <w:tcW w:type="dxa" w:w="1316"/>
            <w:vAlign w:val="center"/>
            <w:tcMar>
              <w:top w:w="80" w:type="dxa"/>
              <w:start w:w="90" w:type="dxa"/>
              <w:bottom w:w="80" w:type="dxa"/>
              <w:end w:w="90" w:type="dxa"/>
            </w:tcMar>
          </w:tcPr>
          <w:p>
            <w:pPr>
              <w:pStyle w:val="Tabletext"/>
              <w:jc w:val="center"/>
            </w:pPr>
            <w:r>
              <w:t>72.04%</w:t>
            </w:r>
          </w:p>
        </w:tc>
      </w:tr>
    </w:tbl>
    <w:p>
      <w:pPr>
        <w:pStyle w:val="BodyText1"/>
      </w:pPr>
    </w:p>
    <w:p>
      <w:pPr>
        <w:pStyle w:val="BodyText1"/>
      </w:pPr>
      <w:r>
        <w:t>The mean bloat ratios are nearly identical, and mean context differs by fewer than two tokens. Primary task success differs by 1.11 percentage points in favor of Custom ReAct. No paired confidence interval was preregistered for framework superiority, so the table is descriptive. It shows that both instrumentation paths produce broadly comparable context measurements under a shared controlled constructor; it does not establish equivalence between frameworks in general.</w:t>
      </w:r>
    </w:p>
    <w:p>
      <w:pPr>
        <w:pStyle w:val="BodyText1"/>
      </w:pPr>
      <w:r>
        <w:t>Across conditions, primary task success is 29.44% for baseline, 75.56% for sufficient, 83.33% for exact bloat, 84.44% for source-specific bloat, 84.44% for combined bloat, and 78.33% for mitigated. The high success of bloat conditions is important. In this benchmark, a near or exact duplicate often repeats useful evidence, while irrelevant additions coexist with the relevant segment. Bloat therefore increases context without necessarily reducing accuracy. This confirms why the thesis does not define bloat through task failure alone.</w:t>
      </w:r>
    </w:p>
    <w:p>
      <w:pPr>
        <w:pStyle w:val="BodyText1"/>
      </w:pPr>
      <w:r>
        <w:t>The cross-source stress cohort contains 216 traces and six reused tasks. Its mean context size is 241.12 tokens, compared with 109.03 for the primary cohort. Mean exact redundancy is 0.119 compared with 0.051, and mean near redundancy is 0.181 compared with 0.078. Stress task success is 84.26%, compared with 72.59% in the primary cohort. The higher success does not mean stress context is beneficial: stress conditions always include supporting retrieval, memory, and tool content, whereas the primary cohort includes a no-support baseline. The cohorts answer different descriptive questions and are not directly comparable as treatments.</w:t>
      </w:r>
    </w:p>
    <w:p>
      <w:pPr>
        <w:pStyle w:val="BodyText1"/>
      </w:pPr>
      <w:r>
        <w:t>Detection and localization remain perfect within the stress labels. The stress mitigation reduces tokens by 79.68% on average, with a 95% confidence interval of [79.06%, 80.25%]. Its task-success difference is -16.67 percentage points, with a 95% confidence interval of [-38.89, 0.00]. These stress estimates are reported as sensitivity evidence and do not enter the primary RQ4 conclusion.</w:t>
      </w:r>
    </w:p>
    <w:p>
      <w:pPr>
        <w:pStyle w:val="2"/>
      </w:pPr>
      <w:r>
        <w:t>Summary of RQ1-RQ3</w:t>
      </w:r>
    </w:p>
    <w:p>
      <w:pPr>
        <w:pStyle w:val="BodyText1"/>
      </w:pPr>
      <w:r>
        <w:t>RQ1 is supported because the auditor detects all 1,122 controlled label instances and localizes them to the correct segments. RQ2 is supported because the measured bloat ratio preserves the controlled ground-truth ordering across all final primary invocations and tasks. RQ3 is supported because provenance enables source-specific attribution and identifies tool output as the leading mean source in this experiment.</w:t>
      </w:r>
    </w:p>
    <w:p>
      <w:pPr>
        <w:pStyle w:val="BodyText1"/>
      </w:pPr>
      <w:r>
        <w:t>Together, the findings establish internal consistency of the runtime auditing pipeline. They show that the system captures the intended model-visible context, retains source identity, computes reproducible metrics, and supports analysis across conditions, workflows, frameworks, and cohorts. They do not establish external detection accuracy or show that bloat always damages task performance. Those boundaries shape the mitigation interpretation in Chapter 6.</w:t>
      </w:r>
    </w:p>
    <w:p>
      <w:pPr>
        <w:pStyle w:val="1"/>
      </w:pPr>
      <w:r>
        <w:t>Mitigation Evaluation and Discussion</w:t>
      </w:r>
    </w:p>
    <w:p>
      <w:pPr>
        <w:pStyle w:val="2"/>
      </w:pPr>
      <w:r>
        <w:t>Mitigation Effectiveness</w:t>
      </w:r>
    </w:p>
    <w:p>
      <w:pPr>
        <w:pStyle w:val="BodyText1"/>
      </w:pPr>
      <w:r>
        <w:t xml:space="preserve">RQ4 compares the </w:t>
      </w:r>
      <w:r>
        <w:rPr>
          <w:rFonts w:ascii="Consolas" w:hAnsi="Consolas"/>
          <w:sz w:val="20"/>
        </w:rPr>
        <w:t>combined_bloat</w:t>
      </w:r>
      <w:r>
        <w:t xml:space="preserve"> and </w:t>
      </w:r>
      <w:r>
        <w:rPr>
          <w:rFonts w:ascii="Consolas" w:hAnsi="Consolas"/>
          <w:sz w:val="20"/>
        </w:rPr>
        <w:t>mitigated</w:t>
      </w:r>
      <w:r>
        <w:t xml:space="preserve"> final invocations for the same framework, task, and repetition. The primary analysis contains 180 pairs grouped into 60 framework-by-task clusters. All 180 mitigated traces contain at least one recorded mitigation decision. In total, the strategy records 438 decisions and removes 51,042 context tokens before the final invocations.</w:t>
      </w:r>
    </w:p>
    <w:p>
      <w:pPr>
        <w:pStyle w:val="BodyText1"/>
      </w:pPr>
      <w:r>
        <w:t>The mean absolute reduction is 198.48 tokens per pair. The mean token-reduction ratio is 48.85%, with a task-cluster bootstrap 95% confidence interval of [42.67%, 55.31%]. The lower bound is above zero, so the experiment provides clear evidence that the source-aware strategy reduces context size.</w:t>
      </w:r>
    </w:p>
    <w:p>
      <w:pPr>
        <w:pStyle w:val="BodyText1"/>
      </w:pPr>
      <w:r>
        <w:t>Task utility does not meet the corresponding non-inferiority requirement. Task-success difference is calculated as mitigated success minus combined-bloat success. The mean difference is -6.11 percentage points, with a 95% confidence interval of [-12.22, -0.56]. The lower bound is below the preregistered -5 percentage-point margin. The data therefore do not rule out a task-success loss larger than the accepted margin.</w:t>
      </w:r>
    </w:p>
    <w:p>
      <w:pPr>
        <w:pStyle w:val="BodyText1"/>
      </w:pPr>
      <w:r>
        <w:t xml:space="preserve">Among the 180 pairs, 157 have no change in binary success, six improve after mitigation, and 17 degrade. The exact McNemar test gives </w:t>
      </w:r>
      <w:r>
        <w:rPr>
          <w:rFonts w:ascii="Cambria Math" w:hAnsi="Cambria Math"/>
          <w:i/>
        </w:rPr>
        <w:t>p=0.0347</w:t>
      </w:r>
      <w:r>
        <w:t xml:space="preserve"> for the imbalance between improved and degraded pairs. This supports the observation that degradation occurs more often than improvement in the sample. The RQ4 decision nevertheless follows the preregistered confidence-interval rule rather than a post-hoc significance threshold.</w:t>
      </w:r>
    </w:p>
    <w:p>
      <w:pPr>
        <w:pStyle w:val="BodyText1"/>
      </w:pPr>
      <w:r>
        <w:t>Table 6.1 provides descriptive breakdowns derived from the frozen traces. These subgroup means were not assigned separate support rules.</w:t>
      </w:r>
    </w:p>
    <w:p>
      <w:pPr>
        <w:pStyle w:val="Tablecaptiontext"/>
        <w:keepNext/>
      </w:pPr>
      <w:r>
        <w:rPr>
          <w:b/>
        </w:rPr>
        <w:t>Table 6.1. Mitigation outcomes by workflow family and agent implementation.</w:t>
      </w:r>
    </w:p>
    <w:tbl>
      <w:tblPr>
        <w:tblStyle w:val="afe"/>
        <w:tblW w:type="auto" w:w="0"/>
        <w:tblLayout w:type="fixed"/>
        <w:tblLook w:firstColumn="1" w:firstRow="1" w:lastColumn="0" w:lastRow="0" w:noHBand="0" w:noVBand="1" w:val="04A0"/>
      </w:tblPr>
      <w:tblGrid>
        <w:gridCol w:w="1928"/>
        <w:gridCol w:w="1928"/>
        <w:gridCol w:w="1928"/>
        <w:gridCol w:w="1928"/>
        <w:gridCol w:w="1928"/>
      </w:tblGrid>
      <w:tr>
        <w:trPr>
          <w:tblHeader w:val="true"/>
        </w:trPr>
        <w:tc>
          <w:tcPr>
            <w:tcW w:type="dxa" w:w="1645"/>
            <w:vAlign w:val="center"/>
            <w:tcMar>
              <w:top w:w="80" w:type="dxa"/>
              <w:start w:w="90" w:type="dxa"/>
              <w:bottom w:w="80" w:type="dxa"/>
              <w:end w:w="90" w:type="dxa"/>
            </w:tcMar>
            <w:shd w:fill="E8EEF3"/>
          </w:tcPr>
          <w:p>
            <w:pPr>
              <w:pStyle w:val="Tabletext"/>
              <w:jc w:val="left"/>
            </w:pPr>
            <w:r>
              <w:rPr>
                <w:b/>
              </w:rPr>
              <w:t>Group</w:t>
            </w:r>
          </w:p>
        </w:tc>
        <w:tc>
          <w:tcPr>
            <w:tcW w:type="dxa" w:w="877"/>
            <w:vAlign w:val="center"/>
            <w:tcMar>
              <w:top w:w="80" w:type="dxa"/>
              <w:start w:w="90" w:type="dxa"/>
              <w:bottom w:w="80" w:type="dxa"/>
              <w:end w:w="90" w:type="dxa"/>
            </w:tcMar>
            <w:shd w:fill="E8EEF3"/>
          </w:tcPr>
          <w:p>
            <w:pPr>
              <w:pStyle w:val="Tabletext"/>
              <w:jc w:val="center"/>
            </w:pPr>
            <w:r>
              <w:rPr>
                <w:b/>
              </w:rPr>
              <w:t>Pairs</w:t>
            </w:r>
          </w:p>
        </w:tc>
        <w:tc>
          <w:tcPr>
            <w:tcW w:type="dxa" w:w="2193"/>
            <w:vAlign w:val="center"/>
            <w:tcMar>
              <w:top w:w="80" w:type="dxa"/>
              <w:start w:w="90" w:type="dxa"/>
              <w:bottom w:w="80" w:type="dxa"/>
              <w:end w:w="90" w:type="dxa"/>
            </w:tcMar>
            <w:shd w:fill="E8EEF3"/>
          </w:tcPr>
          <w:p>
            <w:pPr>
              <w:pStyle w:val="Tabletext"/>
              <w:jc w:val="center"/>
            </w:pPr>
            <w:r>
              <w:rPr>
                <w:b/>
              </w:rPr>
              <w:t>Mean token reduction</w:t>
            </w:r>
          </w:p>
        </w:tc>
        <w:tc>
          <w:tcPr>
            <w:tcW w:type="dxa" w:w="2193"/>
            <w:vAlign w:val="center"/>
            <w:tcMar>
              <w:top w:w="80" w:type="dxa"/>
              <w:start w:w="90" w:type="dxa"/>
              <w:bottom w:w="80" w:type="dxa"/>
              <w:end w:w="90" w:type="dxa"/>
            </w:tcMar>
            <w:shd w:fill="E8EEF3"/>
          </w:tcPr>
          <w:p>
            <w:pPr>
              <w:pStyle w:val="Tabletext"/>
              <w:jc w:val="center"/>
            </w:pPr>
            <w:r>
              <w:rPr>
                <w:b/>
              </w:rPr>
              <w:t>Mean reduction ratio</w:t>
            </w:r>
          </w:p>
        </w:tc>
        <w:tc>
          <w:tcPr>
            <w:tcW w:type="dxa" w:w="2523"/>
            <w:vAlign w:val="center"/>
            <w:tcMar>
              <w:top w:w="80" w:type="dxa"/>
              <w:start w:w="90" w:type="dxa"/>
              <w:bottom w:w="80" w:type="dxa"/>
              <w:end w:w="90" w:type="dxa"/>
            </w:tcMar>
            <w:shd w:fill="E8EEF3"/>
          </w:tcPr>
          <w:p>
            <w:pPr>
              <w:pStyle w:val="Tabletext"/>
              <w:jc w:val="center"/>
            </w:pPr>
            <w:r>
              <w:rPr>
                <w:b/>
              </w:rPr>
              <w:t>Task-success difference</w:t>
            </w:r>
          </w:p>
        </w:tc>
      </w:tr>
      <w:tr>
        <w:tc>
          <w:tcPr>
            <w:tcW w:type="dxa" w:w="1645"/>
            <w:vAlign w:val="center"/>
            <w:tcMar>
              <w:top w:w="80" w:type="dxa"/>
              <w:start w:w="90" w:type="dxa"/>
              <w:bottom w:w="80" w:type="dxa"/>
              <w:end w:w="90" w:type="dxa"/>
            </w:tcMar>
          </w:tcPr>
          <w:p>
            <w:pPr>
              <w:pStyle w:val="Tabletext"/>
              <w:jc w:val="left"/>
            </w:pPr>
            <w:r>
              <w:t>Retrieval QA</w:t>
            </w:r>
          </w:p>
        </w:tc>
        <w:tc>
          <w:tcPr>
            <w:tcW w:type="dxa" w:w="877"/>
            <w:vAlign w:val="center"/>
            <w:tcMar>
              <w:top w:w="80" w:type="dxa"/>
              <w:start w:w="90" w:type="dxa"/>
              <w:bottom w:w="80" w:type="dxa"/>
              <w:end w:w="90" w:type="dxa"/>
            </w:tcMar>
          </w:tcPr>
          <w:p>
            <w:pPr>
              <w:pStyle w:val="Tabletext"/>
              <w:jc w:val="center"/>
            </w:pPr>
            <w:r>
              <w:t>60</w:t>
            </w:r>
          </w:p>
        </w:tc>
        <w:tc>
          <w:tcPr>
            <w:tcW w:type="dxa" w:w="2193"/>
            <w:vAlign w:val="center"/>
            <w:tcMar>
              <w:top w:w="80" w:type="dxa"/>
              <w:start w:w="90" w:type="dxa"/>
              <w:bottom w:w="80" w:type="dxa"/>
              <w:end w:w="90" w:type="dxa"/>
            </w:tcMar>
          </w:tcPr>
          <w:p>
            <w:pPr>
              <w:pStyle w:val="Tabletext"/>
              <w:jc w:val="center"/>
            </w:pPr>
            <w:r>
              <w:t>40.20</w:t>
            </w:r>
          </w:p>
        </w:tc>
        <w:tc>
          <w:tcPr>
            <w:tcW w:type="dxa" w:w="2193"/>
            <w:vAlign w:val="center"/>
            <w:tcMar>
              <w:top w:w="80" w:type="dxa"/>
              <w:start w:w="90" w:type="dxa"/>
              <w:bottom w:w="80" w:type="dxa"/>
              <w:end w:w="90" w:type="dxa"/>
            </w:tcMar>
          </w:tcPr>
          <w:p>
            <w:pPr>
              <w:pStyle w:val="Tabletext"/>
              <w:jc w:val="center"/>
            </w:pPr>
            <w:r>
              <w:t>32.40%</w:t>
            </w:r>
          </w:p>
        </w:tc>
        <w:tc>
          <w:tcPr>
            <w:tcW w:type="dxa" w:w="2523"/>
            <w:vAlign w:val="center"/>
            <w:tcMar>
              <w:top w:w="80" w:type="dxa"/>
              <w:start w:w="90" w:type="dxa"/>
              <w:bottom w:w="80" w:type="dxa"/>
              <w:end w:w="90" w:type="dxa"/>
            </w:tcMar>
          </w:tcPr>
          <w:p>
            <w:pPr>
              <w:pStyle w:val="Tabletext"/>
              <w:jc w:val="center"/>
            </w:pPr>
            <w:r>
              <w:t>-3.33 pp</w:t>
            </w:r>
          </w:p>
        </w:tc>
      </w:tr>
      <w:tr>
        <w:tc>
          <w:tcPr>
            <w:tcW w:type="dxa" w:w="1645"/>
            <w:vAlign w:val="center"/>
            <w:tcMar>
              <w:top w:w="80" w:type="dxa"/>
              <w:start w:w="90" w:type="dxa"/>
              <w:bottom w:w="80" w:type="dxa"/>
              <w:end w:w="90" w:type="dxa"/>
            </w:tcMar>
          </w:tcPr>
          <w:p>
            <w:pPr>
              <w:pStyle w:val="Tabletext"/>
              <w:jc w:val="left"/>
            </w:pPr>
            <w:r>
              <w:t>Memory turns</w:t>
            </w:r>
          </w:p>
        </w:tc>
        <w:tc>
          <w:tcPr>
            <w:tcW w:type="dxa" w:w="877"/>
            <w:vAlign w:val="center"/>
            <w:tcMar>
              <w:top w:w="80" w:type="dxa"/>
              <w:start w:w="90" w:type="dxa"/>
              <w:bottom w:w="80" w:type="dxa"/>
              <w:end w:w="90" w:type="dxa"/>
            </w:tcMar>
          </w:tcPr>
          <w:p>
            <w:pPr>
              <w:pStyle w:val="Tabletext"/>
              <w:jc w:val="center"/>
            </w:pPr>
            <w:r>
              <w:t>60</w:t>
            </w:r>
          </w:p>
        </w:tc>
        <w:tc>
          <w:tcPr>
            <w:tcW w:type="dxa" w:w="2193"/>
            <w:vAlign w:val="center"/>
            <w:tcMar>
              <w:top w:w="80" w:type="dxa"/>
              <w:start w:w="90" w:type="dxa"/>
              <w:bottom w:w="80" w:type="dxa"/>
              <w:end w:w="90" w:type="dxa"/>
            </w:tcMar>
          </w:tcPr>
          <w:p>
            <w:pPr>
              <w:pStyle w:val="Tabletext"/>
              <w:jc w:val="center"/>
            </w:pPr>
            <w:r>
              <w:t>26.50</w:t>
            </w:r>
          </w:p>
        </w:tc>
        <w:tc>
          <w:tcPr>
            <w:tcW w:type="dxa" w:w="2193"/>
            <w:vAlign w:val="center"/>
            <w:tcMar>
              <w:top w:w="80" w:type="dxa"/>
              <w:start w:w="90" w:type="dxa"/>
              <w:bottom w:w="80" w:type="dxa"/>
              <w:end w:w="90" w:type="dxa"/>
            </w:tcMar>
          </w:tcPr>
          <w:p>
            <w:pPr>
              <w:pStyle w:val="Tabletext"/>
              <w:jc w:val="center"/>
            </w:pPr>
            <w:r>
              <w:t>29.96%</w:t>
            </w:r>
          </w:p>
        </w:tc>
        <w:tc>
          <w:tcPr>
            <w:tcW w:type="dxa" w:w="2523"/>
            <w:vAlign w:val="center"/>
            <w:tcMar>
              <w:top w:w="80" w:type="dxa"/>
              <w:start w:w="90" w:type="dxa"/>
              <w:bottom w:w="80" w:type="dxa"/>
              <w:end w:w="90" w:type="dxa"/>
            </w:tcMar>
          </w:tcPr>
          <w:p>
            <w:pPr>
              <w:pStyle w:val="Tabletext"/>
              <w:jc w:val="center"/>
            </w:pPr>
            <w:r>
              <w:t>-11.67 pp</w:t>
            </w:r>
          </w:p>
        </w:tc>
      </w:tr>
      <w:tr>
        <w:tc>
          <w:tcPr>
            <w:tcW w:type="dxa" w:w="1645"/>
            <w:vAlign w:val="center"/>
            <w:tcMar>
              <w:top w:w="80" w:type="dxa"/>
              <w:start w:w="90" w:type="dxa"/>
              <w:bottom w:w="80" w:type="dxa"/>
              <w:end w:w="90" w:type="dxa"/>
            </w:tcMar>
          </w:tcPr>
          <w:p>
            <w:pPr>
              <w:pStyle w:val="Tabletext"/>
              <w:jc w:val="left"/>
            </w:pPr>
            <w:r>
              <w:t>Multi-step tool</w:t>
            </w:r>
          </w:p>
        </w:tc>
        <w:tc>
          <w:tcPr>
            <w:tcW w:type="dxa" w:w="877"/>
            <w:vAlign w:val="center"/>
            <w:tcMar>
              <w:top w:w="80" w:type="dxa"/>
              <w:start w:w="90" w:type="dxa"/>
              <w:bottom w:w="80" w:type="dxa"/>
              <w:end w:w="90" w:type="dxa"/>
            </w:tcMar>
          </w:tcPr>
          <w:p>
            <w:pPr>
              <w:pStyle w:val="Tabletext"/>
              <w:jc w:val="center"/>
            </w:pPr>
            <w:r>
              <w:t>60</w:t>
            </w:r>
          </w:p>
        </w:tc>
        <w:tc>
          <w:tcPr>
            <w:tcW w:type="dxa" w:w="2193"/>
            <w:vAlign w:val="center"/>
            <w:tcMar>
              <w:top w:w="80" w:type="dxa"/>
              <w:start w:w="90" w:type="dxa"/>
              <w:bottom w:w="80" w:type="dxa"/>
              <w:end w:w="90" w:type="dxa"/>
            </w:tcMar>
          </w:tcPr>
          <w:p>
            <w:pPr>
              <w:pStyle w:val="Tabletext"/>
              <w:jc w:val="center"/>
            </w:pPr>
            <w:r>
              <w:t>528.73</w:t>
            </w:r>
          </w:p>
        </w:tc>
        <w:tc>
          <w:tcPr>
            <w:tcW w:type="dxa" w:w="2193"/>
            <w:vAlign w:val="center"/>
            <w:tcMar>
              <w:top w:w="80" w:type="dxa"/>
              <w:start w:w="90" w:type="dxa"/>
              <w:bottom w:w="80" w:type="dxa"/>
              <w:end w:w="90" w:type="dxa"/>
            </w:tcMar>
          </w:tcPr>
          <w:p>
            <w:pPr>
              <w:pStyle w:val="Tabletext"/>
              <w:jc w:val="center"/>
            </w:pPr>
            <w:r>
              <w:t>84.18%</w:t>
            </w:r>
          </w:p>
        </w:tc>
        <w:tc>
          <w:tcPr>
            <w:tcW w:type="dxa" w:w="2523"/>
            <w:vAlign w:val="center"/>
            <w:tcMar>
              <w:top w:w="80" w:type="dxa"/>
              <w:start w:w="90" w:type="dxa"/>
              <w:bottom w:w="80" w:type="dxa"/>
              <w:end w:w="90" w:type="dxa"/>
            </w:tcMar>
          </w:tcPr>
          <w:p>
            <w:pPr>
              <w:pStyle w:val="Tabletext"/>
              <w:jc w:val="center"/>
            </w:pPr>
            <w:r>
              <w:t>-3.33 pp</w:t>
            </w:r>
          </w:p>
        </w:tc>
      </w:tr>
      <w:tr>
        <w:tc>
          <w:tcPr>
            <w:tcW w:type="dxa" w:w="1645"/>
            <w:vAlign w:val="center"/>
            <w:tcMar>
              <w:top w:w="80" w:type="dxa"/>
              <w:start w:w="90" w:type="dxa"/>
              <w:bottom w:w="80" w:type="dxa"/>
              <w:end w:w="90" w:type="dxa"/>
            </w:tcMar>
          </w:tcPr>
          <w:p>
            <w:pPr>
              <w:pStyle w:val="Tabletext"/>
              <w:jc w:val="left"/>
            </w:pPr>
            <w:r>
              <w:t>Custom ReAct</w:t>
            </w:r>
          </w:p>
        </w:tc>
        <w:tc>
          <w:tcPr>
            <w:tcW w:type="dxa" w:w="877"/>
            <w:vAlign w:val="center"/>
            <w:tcMar>
              <w:top w:w="80" w:type="dxa"/>
              <w:start w:w="90" w:type="dxa"/>
              <w:bottom w:w="80" w:type="dxa"/>
              <w:end w:w="90" w:type="dxa"/>
            </w:tcMar>
          </w:tcPr>
          <w:p>
            <w:pPr>
              <w:pStyle w:val="Tabletext"/>
              <w:jc w:val="center"/>
            </w:pPr>
            <w:r>
              <w:t>90</w:t>
            </w:r>
          </w:p>
        </w:tc>
        <w:tc>
          <w:tcPr>
            <w:tcW w:type="dxa" w:w="2193"/>
            <w:vAlign w:val="center"/>
            <w:tcMar>
              <w:top w:w="80" w:type="dxa"/>
              <w:start w:w="90" w:type="dxa"/>
              <w:bottom w:w="80" w:type="dxa"/>
              <w:end w:w="90" w:type="dxa"/>
            </w:tcMar>
          </w:tcPr>
          <w:p>
            <w:pPr>
              <w:pStyle w:val="Tabletext"/>
              <w:jc w:val="center"/>
            </w:pPr>
            <w:r>
              <w:t>198.98</w:t>
            </w:r>
          </w:p>
        </w:tc>
        <w:tc>
          <w:tcPr>
            <w:tcW w:type="dxa" w:w="2193"/>
            <w:vAlign w:val="center"/>
            <w:tcMar>
              <w:top w:w="80" w:type="dxa"/>
              <w:start w:w="90" w:type="dxa"/>
              <w:bottom w:w="80" w:type="dxa"/>
              <w:end w:w="90" w:type="dxa"/>
            </w:tcMar>
          </w:tcPr>
          <w:p>
            <w:pPr>
              <w:pStyle w:val="Tabletext"/>
              <w:jc w:val="center"/>
            </w:pPr>
            <w:r>
              <w:t>48.71%</w:t>
            </w:r>
          </w:p>
        </w:tc>
        <w:tc>
          <w:tcPr>
            <w:tcW w:type="dxa" w:w="2523"/>
            <w:vAlign w:val="center"/>
            <w:tcMar>
              <w:top w:w="80" w:type="dxa"/>
              <w:start w:w="90" w:type="dxa"/>
              <w:bottom w:w="80" w:type="dxa"/>
              <w:end w:w="90" w:type="dxa"/>
            </w:tcMar>
          </w:tcPr>
          <w:p>
            <w:pPr>
              <w:pStyle w:val="Tabletext"/>
              <w:jc w:val="center"/>
            </w:pPr>
            <w:r>
              <w:t>-2.22 pp</w:t>
            </w:r>
          </w:p>
        </w:tc>
      </w:tr>
      <w:tr>
        <w:tc>
          <w:tcPr>
            <w:tcW w:type="dxa" w:w="1645"/>
            <w:vAlign w:val="center"/>
            <w:tcMar>
              <w:top w:w="80" w:type="dxa"/>
              <w:start w:w="90" w:type="dxa"/>
              <w:bottom w:w="80" w:type="dxa"/>
              <w:end w:w="90" w:type="dxa"/>
            </w:tcMar>
          </w:tcPr>
          <w:p>
            <w:pPr>
              <w:pStyle w:val="Tabletext"/>
              <w:jc w:val="left"/>
            </w:pPr>
            <w:r>
              <w:t>LangChain</w:t>
            </w:r>
          </w:p>
        </w:tc>
        <w:tc>
          <w:tcPr>
            <w:tcW w:type="dxa" w:w="877"/>
            <w:vAlign w:val="center"/>
            <w:tcMar>
              <w:top w:w="80" w:type="dxa"/>
              <w:start w:w="90" w:type="dxa"/>
              <w:bottom w:w="80" w:type="dxa"/>
              <w:end w:w="90" w:type="dxa"/>
            </w:tcMar>
          </w:tcPr>
          <w:p>
            <w:pPr>
              <w:pStyle w:val="Tabletext"/>
              <w:jc w:val="center"/>
            </w:pPr>
            <w:r>
              <w:t>90</w:t>
            </w:r>
          </w:p>
        </w:tc>
        <w:tc>
          <w:tcPr>
            <w:tcW w:type="dxa" w:w="2193"/>
            <w:vAlign w:val="center"/>
            <w:tcMar>
              <w:top w:w="80" w:type="dxa"/>
              <w:start w:w="90" w:type="dxa"/>
              <w:bottom w:w="80" w:type="dxa"/>
              <w:end w:w="90" w:type="dxa"/>
            </w:tcMar>
          </w:tcPr>
          <w:p>
            <w:pPr>
              <w:pStyle w:val="Tabletext"/>
              <w:jc w:val="center"/>
            </w:pPr>
            <w:r>
              <w:t>197.98</w:t>
            </w:r>
          </w:p>
        </w:tc>
        <w:tc>
          <w:tcPr>
            <w:tcW w:type="dxa" w:w="2193"/>
            <w:vAlign w:val="center"/>
            <w:tcMar>
              <w:top w:w="80" w:type="dxa"/>
              <w:start w:w="90" w:type="dxa"/>
              <w:bottom w:w="80" w:type="dxa"/>
              <w:end w:w="90" w:type="dxa"/>
            </w:tcMar>
          </w:tcPr>
          <w:p>
            <w:pPr>
              <w:pStyle w:val="Tabletext"/>
              <w:jc w:val="center"/>
            </w:pPr>
            <w:r>
              <w:t>48.98%</w:t>
            </w:r>
          </w:p>
        </w:tc>
        <w:tc>
          <w:tcPr>
            <w:tcW w:type="dxa" w:w="2523"/>
            <w:vAlign w:val="center"/>
            <w:tcMar>
              <w:top w:w="80" w:type="dxa"/>
              <w:start w:w="90" w:type="dxa"/>
              <w:bottom w:w="80" w:type="dxa"/>
              <w:end w:w="90" w:type="dxa"/>
            </w:tcMar>
          </w:tcPr>
          <w:p>
            <w:pPr>
              <w:pStyle w:val="Tabletext"/>
              <w:jc w:val="center"/>
            </w:pPr>
            <w:r>
              <w:t>-10.00 pp</w:t>
            </w:r>
          </w:p>
        </w:tc>
      </w:tr>
    </w:tbl>
    <w:p>
      <w:pPr>
        <w:pStyle w:val="BodyText1"/>
      </w:pPr>
    </w:p>
    <w:p>
      <w:pPr>
        <w:keepNext/>
        <w:jc w:val="center"/>
      </w:pPr>
      <w:r>
        <w:drawing>
          <wp:inline xmlns:a="http://schemas.openxmlformats.org/drawingml/2006/main" xmlns:pic="http://schemas.openxmlformats.org/drawingml/2006/picture">
            <wp:extent cx="5806440" cy="1858061"/>
            <wp:docPr id="4" name="Picture 4" descr="Horizontal bars show the largest reduction in tool workflows, followed by retrieval and memory workflows."/>
            <wp:cNvGraphicFramePr>
              <a:graphicFrameLocks noChangeAspect="1"/>
            </wp:cNvGraphicFramePr>
            <a:graphic>
              <a:graphicData uri="http://schemas.openxmlformats.org/drawingml/2006/picture">
                <pic:pic>
                  <pic:nvPicPr>
                    <pic:cNvPr id="0" name="mitigation_reduction.png"/>
                    <pic:cNvPicPr/>
                  </pic:nvPicPr>
                  <pic:blipFill>
                    <a:blip r:embed="rId32"/>
                    <a:stretch>
                      <a:fillRect/>
                    </a:stretch>
                  </pic:blipFill>
                  <pic:spPr>
                    <a:xfrm>
                      <a:off x="0" y="0"/>
                      <a:ext cx="5806440" cy="1858061"/>
                    </a:xfrm>
                    <a:prstGeom prst="rect"/>
                  </pic:spPr>
                </pic:pic>
              </a:graphicData>
            </a:graphic>
          </wp:inline>
        </w:drawing>
      </w:r>
    </w:p>
    <w:p>
      <w:pPr>
        <w:pStyle w:val="Figurecaptiontext"/>
        <w:jc w:val="left"/>
      </w:pPr>
      <w:r>
        <w:t>Figure 6.1. Mean token reduction achieved by mitigation across workflow families.</w:t>
      </w:r>
    </w:p>
    <w:p>
      <w:pPr>
        <w:pStyle w:val="BodyText1"/>
      </w:pPr>
      <w:r>
        <w:t>Tool workflows account for most of the absolute and proportional token reduction because the controlled verbose output contains repeated diagnostic detail. Memory has the largest descriptive task-success loss, while the LangChain subgroup loses more than the Custom ReAct subgroup. The sample is too small to determine whether those differences are stable framework or workflow effects. They identify cases for examination rather than independent conclusions.</w:t>
      </w:r>
    </w:p>
    <w:p>
      <w:pPr>
        <w:pStyle w:val="BodyText1"/>
      </w:pPr>
      <w:r>
        <w:t>The stress cohort produces a larger mean reduction of 79.68%, with a 95% confidence interval of [79.06%, 80.25%], but its mean task-success difference is -16.67 percentage points, with a wide interval of [-38.89, 0.00]. Eight stress pairs degrade and two improve. This pattern is consistent with the primary caution: a strategy can remove substantial context while leaving uncertainty or evidence of lost utility.</w:t>
      </w:r>
    </w:p>
    <w:p>
      <w:pPr>
        <w:pStyle w:val="BodyText1"/>
      </w:pPr>
      <w:r>
        <w:t xml:space="preserve">Under the frozen RQ rule, RQ4 is </w:t>
      </w:r>
      <w:r>
        <w:rPr>
          <w:rFonts w:ascii="Consolas" w:hAnsi="Consolas"/>
          <w:sz w:val="20"/>
        </w:rPr>
        <w:t>Inconclusive</w:t>
      </w:r>
      <w:r>
        <w:t>. This status is more precise than calling mitigation successful because tokens fell or unsuccessful because the point estimate crossed -5 percentage points. Token reduction is supported, but the joint claim that reduction preserves non-inferior task performance is not.</w:t>
      </w:r>
    </w:p>
    <w:p>
      <w:pPr>
        <w:pStyle w:val="2"/>
      </w:pPr>
      <w:r>
        <w:t>Interpretation of Findings</w:t>
      </w:r>
    </w:p>
    <w:p>
      <w:pPr>
        <w:pStyle w:val="BodyText1"/>
      </w:pPr>
      <w:r>
        <w:t>The source ranking is partly a consequence of how each controlled workflow constructs bloat. Verbose tool output repeats diagnostic, timing, formatting, and provenance detail after a concise first-line result. Those repeated details are long relative to the useful result, so tool segments produce both the highest mean source-specific ratio and the largest mitigation reduction. The result demonstrates that tool responses can dominate an agent context, but the numerical ratio should not be transferred directly to real tools with different schemas.</w:t>
      </w:r>
    </w:p>
    <w:p>
      <w:pPr>
        <w:pStyle w:val="BodyText1"/>
      </w:pPr>
      <w:r>
        <w:t>Retrieval and memory show similar mean source-specific ratios, 0.487 and 0.468. Both use one useful item and then introduce exact, near, or low-relevance content. Their aggregate token-weighted ratios are also similar. This suggests that the provenance framework is more informative than a source name alone: the same bloat mechanism can appear in different subsystems. Exact repetition can affect retrieved passages and memories, while low query relevance can represent an irrelevant document or stale state.</w:t>
      </w:r>
    </w:p>
    <w:p>
      <w:pPr>
        <w:pStyle w:val="BodyText1"/>
      </w:pPr>
      <w:r>
        <w:t>The condition-level success rates show that context bloat is not synonymous with task failure. Exact and near duplicates frequently repeat relevant evidence. An irrelevant passage can be present alongside the correct passage, and a verbose tool result can retain the correct answer in its first line. Consequently, the combined-bloat condition has higher task success than the sufficient condition in this sample. This does not make bloat desirable. It shows that utility and efficiency are separate outcomes and that bloat needs an explicit content criterion.</w:t>
      </w:r>
    </w:p>
    <w:p>
      <w:pPr>
        <w:pStyle w:val="BodyText1"/>
      </w:pPr>
      <w:r>
        <w:t>The same separation explains why mitigation can reduce task success even when its rules match controlled labels. Language-model outputs are not deterministic at the application level merely because temperature is zero. Provider behavior, formatting choices, and the placement or repetition of evidence can change the generated answer. Some tasks change in both directions across repetitions; for example, the same tool task can improve in one pair and degrade in another. Binary rule-based scoring can also turn a formatting change into a success change.</w:t>
      </w:r>
    </w:p>
    <w:p>
      <w:pPr>
        <w:pStyle w:val="BodyText1"/>
      </w:pPr>
      <w:r>
        <w:t>Memory contributes the largest descriptive success loss despite the smallest absolute token reduction. One interpretation is that repeated or related memory can reinforce a short answer even when the benchmark labels the later segment as avoidable. Another is that the lexical relevance rule does not capture all semantic dependencies. The current data do not distinguish these mechanisms, and the pending human review is needed to check whether automatic scoring overstates some changes.</w:t>
      </w:r>
    </w:p>
    <w:p>
      <w:pPr>
        <w:pStyle w:val="BodyText1"/>
      </w:pPr>
      <w:r>
        <w:t>The perfect RQ1 and RQ2 scores should be interpreted as engineering validation. The experiment verifies that a controlled message labeled by the generator is captured, segmented, detected, and measured consistently. It does not test a detector against annotators who independently decide whether a naturally occurring segment is unnecessary. In a production trace, near duplication can be semantic rather than lexical, relevance can depend on multi-hop reasoning, and a long tool result can contain a single essential field near the end. A stronger detector would need independent labels and semantic evaluation.</w:t>
      </w:r>
    </w:p>
    <w:p>
      <w:pPr>
        <w:pStyle w:val="2"/>
      </w:pPr>
      <w:r>
        <w:t>Engineering Implications</w:t>
      </w:r>
    </w:p>
    <w:p>
      <w:pPr>
        <w:pStyle w:val="BodyText1"/>
      </w:pPr>
      <w:r>
        <w:t>The first implication is that the final model-call boundary is a useful instrumentation point. Agent state before serialization and the user-visible chat after execution can both omit framework transformations. Capturing the messages immediately before invocation provides a concrete answer to what the model received. This record is valuable even when no mitigation is applied.</w:t>
      </w:r>
    </w:p>
    <w:p>
      <w:pPr>
        <w:pStyle w:val="BodyText1"/>
      </w:pPr>
      <w:r>
        <w:t>The second implication is that token accounting should preserve provenance. An aggregate token counter can identify an expensive call but cannot tell a developer whether retrieval, memory, tool output, or framework instructions caused the increase. Source contribution and source-specific bloat make the next action more specific: reduce retrieval overlap, revise a memory policy, compress a tool schema, or remove repeated framework scaffolding.</w:t>
      </w:r>
    </w:p>
    <w:p>
      <w:pPr>
        <w:pStyle w:val="BodyText1"/>
      </w:pPr>
      <w:r>
        <w:t>The third implication is that detection should precede automatic intervention. The auditor can run in observation mode and collect bloat patterns, growth spikes, and source dominance without changing agent behavior. A developer can then inspect source-localized examples and select an intervention. This is a safer deployment sequence than enabling broad context deletion from an untested rule.</w:t>
      </w:r>
    </w:p>
    <w:p>
      <w:pPr>
        <w:pStyle w:val="BodyText1"/>
      </w:pPr>
      <w:r>
        <w:t>The fourth implication is that mitigation decisions need their own audit trail. A smaller prompt is not inherently explainable. Recording the affected segment, action, reason, source, and removed token count makes the intervention reviewable and allows task regressions to be linked to specific decisions. This design also supports future policies that require approval before removing certain memory or retrieval sources.</w:t>
      </w:r>
    </w:p>
    <w:p>
      <w:pPr>
        <w:pStyle w:val="BodyText1"/>
      </w:pPr>
      <w:r>
        <w:t>The fifth implication concerns reproducibility. LLM-agent experiments combine code, configuration, data, model calls, retries, and generated outputs. Overwriting a CSV or omitting the model-call date makes later interpretation difficult. Unique run directories, manifests, code and data hashes, output checksums, failure states, and versioned schemas are therefore part of the research method rather than administrative details.</w:t>
      </w:r>
    </w:p>
    <w:p>
      <w:pPr>
        <w:pStyle w:val="BodyText1"/>
      </w:pPr>
      <w:r>
        <w:t>Finally, task quality must be monitored alongside token reduction. The RQ4 result shows why an engineering dashboard should present both measures and their uncertainty. A policy that reduces 49% of context but may lose more than the accepted success margin should be flagged for review, not summarized as an optimization success.</w:t>
      </w:r>
    </w:p>
    <w:p>
      <w:pPr>
        <w:pStyle w:val="2"/>
      </w:pPr>
      <w:r>
        <w:t>Limitations and Future Work</w:t>
      </w:r>
    </w:p>
    <w:p>
      <w:pPr>
        <w:pStyle w:val="BodyText1"/>
      </w:pPr>
      <w:r>
        <w:t>The principal limitation is the controlled construction of bloat. The dataset provides clean ground truth and supports reproducibility, but the labels are not independent of the detector. Future work should collect natural model-visible contexts from real agent applications, hide source conditions from annotators, and obtain segment-level judgments of necessity, duplication, staleness, and verbosity.</w:t>
      </w:r>
    </w:p>
    <w:p>
      <w:pPr>
        <w:pStyle w:val="BodyText1"/>
      </w:pPr>
      <w:r>
        <w:t>The detector is lexical and rule-based. Normalized hashes capture only exact repetition. Jaccard similarity ignores word order and deeper meaning. Query overlap can reject semantically relevant paraphrases or accept irrelevant text that shares vocabulary. A fixed tool-length threshold does not reflect schema or task complexity. Future detectors could combine embeddings, entailment, query-conditioned relevance models, structured tool schemas, temporal memory metadata, and uncertainty estimates. Such methods should still produce localizable evidence rather than only a single opaque score.</w:t>
      </w:r>
    </w:p>
    <w:p>
      <w:pPr>
        <w:pStyle w:val="BodyText1"/>
      </w:pPr>
      <w:r>
        <w:t>The experiment uses one real model and two implementations. LangChain and Custom ReAct exercise two instrumentation paths, but they do not cover the diversity of production frameworks or multi-agent systems. Additional providers, context-window sizes, languages, tool protocols, and long-horizon workflows are needed. A second model would help distinguish framework effects from provider-specific output behavior.</w:t>
      </w:r>
    </w:p>
    <w:p>
      <w:pPr>
        <w:pStyle w:val="BodyText1"/>
      </w:pPr>
      <w:r>
        <w:t>Task success is determined automatically and remains only partially validated. The 72-output primary review and 36-output reliability subset must be completed. Inter-rater agreement and disagreement analysis should be reported, and the automatic score should be compared with human correctness before the final task-performance discussion is frozen.</w:t>
      </w:r>
    </w:p>
    <w:p>
      <w:pPr>
        <w:pStyle w:val="BodyText1"/>
      </w:pPr>
      <w:r>
        <w:t>The mitigation strategy is intentionally limited. Removing duplicates is conservative, but low-overlap filtering and first-line tool compression can discard useful content. Future interventions could preserve structured fields, summarize with explicit coverage checks, maintain protected source classes, or select context under a token budget. They should be evaluated with stronger non-inferiority designs and larger task samples.</w:t>
      </w:r>
    </w:p>
    <w:p>
      <w:pPr>
        <w:pStyle w:val="BodyText1"/>
      </w:pPr>
      <w:r>
        <w:t>The primary sample contains 30 tasks, and repeated executions do not create 30 new independent tasks. Task-cluster bootstrap intervals reflect this structure, but binary success remains imprecise. Larger held-out task sets and hierarchical analyses would improve estimates of workflow and framework interactions.</w:t>
      </w:r>
    </w:p>
    <w:p>
      <w:pPr>
        <w:pStyle w:val="BodyText1"/>
      </w:pPr>
      <w:r>
        <w:t>Finally, the current cost field is an adapter estimate and the study is small. Production cost depends on provider pricing, caching, batch policies, and model-specific tokenization. The reported USD value should not be generalized. The durable contribution is the ability to attribute measured usage to a versioned invocation and source composition.</w:t>
      </w:r>
    </w:p>
    <w:p>
      <w:pPr>
        <w:pStyle w:val="1"/>
      </w:pPr>
      <w:r>
        <w:t>Conclusion</w:t>
      </w:r>
    </w:p>
    <w:p>
      <w:pPr>
        <w:pStyle w:val="2"/>
      </w:pPr>
      <w:r>
        <w:t>Answers to the Research Questions</w:t>
      </w:r>
    </w:p>
    <w:p>
      <w:pPr>
        <w:pStyle w:val="BodyText1"/>
      </w:pPr>
      <w:r>
        <w:t>This thesis investigated context bloat in the automatically constructed, model-visible context of LLM-based agents. Runtime auditing and provenance were used as the method for capturing and analyzing the phenomenon. The study implemented the method in two agent execution paths and evaluated retrieval, memory, and tool workflows under controlled sufficient, bloated, and mitigated conditions.</w:t>
      </w:r>
    </w:p>
    <w:p>
      <w:pPr>
        <w:pStyle w:val="BodyText1"/>
      </w:pPr>
      <w:r>
        <w:rPr>
          <w:b/>
        </w:rPr>
        <w:t>RQ1 asked how context bloat can be detected and localized.</w:t>
      </w:r>
      <w:r>
        <w:t xml:space="preserve"> The framework represents each invocation as ordered, source-labeled segments and applies deterministic rules for exact duplication, near duplication, low query relevance, and verbose tool output. In the held-out controlled benchmark, it detected all 1,122 labeled instances without a false positive or false negative and localized every correct label to its originating segment. Macro-F1 and localization accuracy are both 1.000 with task-cluster 95% confidence intervals of [1.000, 1.000]. RQ1 is </w:t>
      </w:r>
      <w:r>
        <w:rPr>
          <w:rFonts w:ascii="Consolas" w:hAnsi="Consolas"/>
          <w:sz w:val="20"/>
        </w:rPr>
        <w:t>Supported</w:t>
      </w:r>
      <w:r>
        <w:t xml:space="preserve"> within the controlled taxonomy. Because the generator and detector share explicit provenance metadata, this is an internal consistency result rather than an estimate of natural-trace accuracy.</w:t>
      </w:r>
    </w:p>
    <w:p>
      <w:pPr>
        <w:pStyle w:val="BodyText1"/>
      </w:pPr>
      <w:r>
        <w:rPr>
          <w:b/>
        </w:rPr>
        <w:t>RQ2 asked how context bloat can be quantitatively measured.</w:t>
      </w:r>
      <w:r>
        <w:t xml:space="preserve"> The thesis defined total context size, source contribution, exact and near redundancy, ground-truth and detected bloat ratios, context growth, and source-specific bloat. The measured bloat ratio has a Spearman correlation of 1.000 with the controlled ground-truth ratio across 1,080 final primary invocations, with a task-cluster 95% confidence interval of [1.000, 1.000]. RQ2 is </w:t>
      </w:r>
      <w:r>
        <w:rPr>
          <w:rFonts w:ascii="Consolas" w:hAnsi="Consolas"/>
          <w:sz w:val="20"/>
        </w:rPr>
        <w:t>Supported</w:t>
      </w:r>
      <w:r>
        <w:t xml:space="preserve"> within the same controlled scope. The result demonstrates reproducible token attribution and ordering, not an independently validated semantic measure of necessity.</w:t>
      </w:r>
    </w:p>
    <w:p>
      <w:pPr>
        <w:pStyle w:val="BodyText1"/>
      </w:pPr>
      <w:r>
        <w:rPr>
          <w:b/>
        </w:rPr>
        <w:t>RQ3 asked which sources and patterns contribute most to context bloat.</w:t>
      </w:r>
      <w:r>
        <w:t xml:space="preserve"> Source-level provenance identifies tool output as the leading source in this study, with a mean source-specific bloat ratio of 0.500. Retrieval follows at 0.487 and memory at 0.468. Exact repetition, near repetition, low-relevance or stale context, and verbose tool details produce distinct metric patterns. RQ3 is </w:t>
      </w:r>
      <w:r>
        <w:rPr>
          <w:rFonts w:ascii="Consolas" w:hAnsi="Consolas"/>
          <w:sz w:val="20"/>
        </w:rPr>
        <w:t>Supported</w:t>
      </w:r>
      <w:r>
        <w:t xml:space="preserve"> for the controlled workflows. The close source ratios and fixture-specific tool design mean that the ranking should not be generalized without further data.</w:t>
      </w:r>
    </w:p>
    <w:p>
      <w:pPr>
        <w:pStyle w:val="BodyText1"/>
      </w:pPr>
      <w:r>
        <w:rPr>
          <w:b/>
        </w:rPr>
        <w:t>RQ4 asked whether bloat can be mitigated without significantly reducing task performance.</w:t>
      </w:r>
      <w:r>
        <w:t xml:space="preserve"> The source-aware strategy reduces context tokens by 48.85% on average, with a 95% confidence interval of [42.67%, 55.31%]. The associated task-success difference is -6.11 percentage points, with a 95% confidence interval of [-12.22, -0.56]. Because the lower bound crosses the preregistered -5 percentage-point non-inferiority margin, RQ4 is </w:t>
      </w:r>
      <w:r>
        <w:rPr>
          <w:rFonts w:ascii="Consolas" w:hAnsi="Consolas"/>
          <w:sz w:val="20"/>
        </w:rPr>
        <w:t>Inconclusive</w:t>
      </w:r>
      <w:r>
        <w:t>. The experiment supports token reduction but not the joint claim that the intervention preserves acceptable task performance.</w:t>
      </w:r>
    </w:p>
    <w:p>
      <w:pPr>
        <w:pStyle w:val="BodyText1"/>
      </w:pPr>
      <w:r>
        <w:t>These answers show why detection, measurement, and mitigation should be separated. An auditing method can be internally reliable even when its mitigation is not yet safe to deploy automatically. Likewise, lower token use is an efficiency result, not sufficient evidence of preserved utility.</w:t>
      </w:r>
    </w:p>
    <w:p>
      <w:pPr>
        <w:pStyle w:val="2"/>
      </w:pPr>
      <w:r>
        <w:t>Contributions and Future Directions</w:t>
      </w:r>
    </w:p>
    <w:p>
      <w:pPr>
        <w:pStyle w:val="BodyText1"/>
      </w:pPr>
      <w:r>
        <w:t>The first contribution is a focused conceptual model. Automatically constructed context is treated as the research object and context bloat as the central problem. The taxonomy distinguishes avoidable content from long but necessary context and connects bloat labels to retrieval, memory, and tool sources.</w:t>
      </w:r>
    </w:p>
    <w:p>
      <w:pPr>
        <w:pStyle w:val="BodyText1"/>
      </w:pPr>
      <w:r>
        <w:t>The second contribution is a framework-agnostic provenance and measurement schema. It records what the model received, where each segment came from, how large it was, which labels applied, and how the context changed across invocations. The schema supports both source-level analysis and privacy-aware persistence.</w:t>
      </w:r>
    </w:p>
    <w:p>
      <w:pPr>
        <w:pStyle w:val="BodyText1"/>
      </w:pPr>
      <w:r>
        <w:t>The third contribution is an executable runtime auditing artifact. The Python implementation separates domain models, application use cases, ports, and framework, provider, and storage adapters. Each run has an immutable directory and manifest containing code, configuration, dataset, model, seed, dependency, usage, failure, and output-hash provenance. LangChain and Custom ReAct use the same auditing core.</w:t>
      </w:r>
    </w:p>
    <w:p>
      <w:pPr>
        <w:pStyle w:val="BodyText1"/>
      </w:pPr>
      <w:r>
        <w:t>The fourth contribution is a reproducible empirical study. The frozen bundle contains 1,596 traces and 1,188 final task results from one real model, two agent implementations, three workflow families, six primary conditions, three repetitions, and a separate cross-source stress cohort. The artifact connects RQ conclusions to machine-readable evidence rather than only to tables in the manuscript.</w:t>
      </w:r>
    </w:p>
    <w:p>
      <w:pPr>
        <w:pStyle w:val="BodyText1"/>
      </w:pPr>
      <w:r>
        <w:t>The fifth contribution is a utility-aware mitigation case study. The strategy records every removal or compression decision and evaluates token reduction together with task success and uncertainty. Its inconclusive result is a substantive finding: even a transparent rule that removes controlled bloat can change task outcomes enough to prevent a non-inferiority claim.</w:t>
      </w:r>
    </w:p>
    <w:p>
      <w:pPr>
        <w:pStyle w:val="BodyText1"/>
      </w:pPr>
      <w:r>
        <w:t>The immediate next step is to complete the blinded human evaluation. Reviewer A must score 72 outputs, Reviewer B must score the 36-output reliability subset, and agreement and automatic-score validity must be analyzed before final claims about task correctness are frozen. This step does not replace the machine experiment; it tests one of its most important measurement assumptions.</w:t>
      </w:r>
    </w:p>
    <w:p>
      <w:pPr>
        <w:pStyle w:val="BodyText1"/>
      </w:pPr>
      <w:r>
        <w:t>Subsequent work should evaluate independently annotated natural traces from long-running agents. Semantic duplicate detection, query-conditioned relevance, temporal memory validity, and structured tool compression should be compared with the deterministic baseline. Additional models, providers, frameworks, languages, and larger task sets are needed to estimate generalization.</w:t>
      </w:r>
    </w:p>
    <w:p>
      <w:pPr>
        <w:pStyle w:val="BodyText1"/>
      </w:pPr>
      <w:r>
        <w:t>A longer-term system could use the same audit record to support adaptive context budgets, approval policies, or source-specific controls. Such a system should remain detection-first: it should expose evidence, estimate uncertainty, and validate task utility before transforming model-visible context. The framework developed here provides the traceability needed to study those interventions without treating context reduction as an end in itself.</w:t>
      </w:r>
    </w:p>
    <w:p>
      <w:pPr>
        <w:pStyle w:val="1"/>
        <w:numPr>
          <w:numId w:val="0"/>
        </w:numPr>
      </w:pPr>
      <w:r>
        <w:t>References</w:t>
      </w:r>
    </w:p>
    <w:p>
      <w:pPr>
        <w:pStyle w:val="References"/>
        <w:ind w:left="403" w:hanging="403"/>
      </w:pPr>
      <w:r>
        <w:t>[1] Yao, Shunyu, Zhao, Jeffrey, Yu, Dian, Du, Nan, Shafran, Izhak, Narasimhan, Karthik, Cao, Yuan, "ReAct: Synergizing Reasoning and Acting in Language Models." 2022. [Online]. Available: https://arxiv.org/abs/2210.03629.</w:t>
      </w:r>
    </w:p>
    <w:p>
      <w:pPr>
        <w:pStyle w:val="References"/>
        <w:ind w:left="403" w:hanging="403"/>
      </w:pPr>
      <w:r>
        <w:t>[2] Lewis, Patrick, Perez, Ethan, Piktus, Aleksandra, others, "Retrieval-Augmented Generation for Knowledge-Intensive NLP Tasks." 2020. [Online]. Available: https://arxiv.org/abs/2005.11401.</w:t>
      </w:r>
    </w:p>
    <w:p>
      <w:pPr>
        <w:pStyle w:val="References"/>
        <w:ind w:left="403" w:hanging="403"/>
      </w:pPr>
      <w:r>
        <w:t>[3] Park, Joon Sung, O'Brien, Joseph C., Cai, Carrie J., Morris, Meredith Ringel, Liang, Percy, Bernstein, Michael S., "Generative Agents: Interactive Simulacra of Human Behavior." 2023. [Online]. Available: https://arxiv.org/abs/2304.03442.</w:t>
      </w:r>
    </w:p>
    <w:p>
      <w:pPr>
        <w:pStyle w:val="References"/>
        <w:ind w:left="403" w:hanging="403"/>
      </w:pPr>
      <w:r>
        <w:t>[4] Shinn, Noah, Cassano, Federico, Berman, Edward, Gopinath, Ashwin, Narasimhan, Karthik, Yao, Shunyu, "Reflexion: Language Agents with Verbal Reinforcement Learning." 2023. [Online]. Available: https://arxiv.org/abs/2303.11366.</w:t>
      </w:r>
    </w:p>
    <w:p>
      <w:pPr>
        <w:pStyle w:val="References"/>
        <w:ind w:left="403" w:hanging="403"/>
      </w:pPr>
      <w:r>
        <w:t>[5] Liu, Nelson F., Lin, Kevin, Hewitt, John, Paranjape, Ashwin, Bevilacqua, Michele, Petroni, Fabio, Liang, Percy, "Lost in the Middle: How Language Models Use Long Contexts." Transactions of the Association for Computational Linguistics, 2024. [Online]. Available: https://arxiv.org/abs/2307.03172.</w:t>
      </w:r>
    </w:p>
    <w:p>
      <w:pPr>
        <w:pStyle w:val="References"/>
        <w:ind w:left="403" w:hanging="403"/>
      </w:pPr>
      <w:r>
        <w:t>[6] Hsieh, Cheng-Ping, Sun, Simeng, Kriman, Samuel, Acharya, Shantanu, Rekesh, Dima, Jia, Fei, Zhang, Yang, Ginsburg, Boris, "RULER: What's the Real Context Size of Your Long-Context Language Models?." 2024. [Online]. Available: https://arxiv.org/abs/2404.06654.</w:t>
      </w:r>
    </w:p>
    <w:p>
      <w:pPr>
        <w:pStyle w:val="References"/>
        <w:ind w:left="403" w:hanging="403"/>
      </w:pPr>
      <w:r>
        <w:t>[7] Dong, Liming, Lu, Qinghua, Zhu, Liming, "AgentOps: Enabling Observability of LLM Agents." 2024. [Online]. Available: https://arxiv.org/abs/2411.05285.</w:t>
      </w:r>
    </w:p>
    <w:p>
      <w:pPr>
        <w:pStyle w:val="References"/>
        <w:ind w:left="403" w:hanging="403"/>
      </w:pPr>
      <w:r>
        <w:t>[8] Schick, Timo, Dwivedi-Yu, Jane, Dessi, Roberto, others, "Toolformer: Language Models Can Teach Themselves to Use Tools." 2023. [Online]. Available: https://arxiv.org/abs/2302.04761.</w:t>
      </w:r>
    </w:p>
    <w:p>
      <w:pPr>
        <w:pStyle w:val="References"/>
        <w:ind w:left="403" w:hanging="403"/>
      </w:pPr>
      <w:r>
        <w:t>[9] Bai, Yushi, Lv, Xin, Zhang, Jiajie, others, "LongBench: A Bilingual, Multitask Benchmark for Long Context Understanding." 2023. [Online]. Available: https://arxiv.org/abs/2308.14508.</w:t>
      </w:r>
    </w:p>
    <w:p>
      <w:pPr>
        <w:pStyle w:val="References"/>
        <w:ind w:left="403" w:hanging="403"/>
      </w:pPr>
      <w:r>
        <w:t>[10] Es, Shahul, James, Jithin, Espinosa-Anke, Luis, Schockaert, Steven, "RAGAS: Automated Evaluation of Retrieval Augmented Generation." 2023. [Online]. Available: https://arxiv.org/abs/2309.15217.</w:t>
      </w:r>
    </w:p>
    <w:p>
      <w:pPr>
        <w:pStyle w:val="References"/>
        <w:ind w:left="403" w:hanging="403"/>
      </w:pPr>
      <w:r>
        <w:t>[11] Asai, Akari, Wu, Zeqiu, Wang, Yizhong, Sil, Avirup, Hajishirzi, Hannaneh, "Self-RAG: Learning to Retrieve, Generate, and Critique through Self-Reflection." 2023. [Online]. Available: https://arxiv.org/abs/2310.11511.</w:t>
      </w:r>
    </w:p>
    <w:p>
      <w:pPr>
        <w:pStyle w:val="References"/>
        <w:ind w:left="403" w:hanging="403"/>
      </w:pPr>
      <w:r>
        <w:t>[12] Xu, Fangyuan, Shi, Weijia, Choi, Eunsol, "RECOMP: Improving Retrieval-Augmented LMs with Compression and Selective Augmentation." 2023. [Online]. Available: https://arxiv.org/abs/2310.04408.</w:t>
      </w:r>
    </w:p>
    <w:p>
      <w:pPr>
        <w:pStyle w:val="References"/>
        <w:ind w:left="403" w:hanging="403"/>
      </w:pPr>
      <w:r>
        <w:t>[13] Li, Yucheng, Dong, Bo, Lin, Chenghua, Guerin, Frank, "Compressing Context to Enhance Inference Efficiency of Large Language Models." 2023. [Online]. Available: https://arxiv.org/abs/2310.06201.</w:t>
      </w:r>
    </w:p>
    <w:p>
      <w:pPr>
        <w:pStyle w:val="References"/>
        <w:ind w:left="403" w:hanging="403"/>
      </w:pPr>
      <w:r>
        <w:t>[14] Jiang, Huiqiang, Wu, Qianhui, Lin, Chin-Yew, Yang, Yuqing, Qiu, Lili, "LLMLingua: Compressing Prompts for Accelerated Inference of Large Language Models." 2023. [Online]. Available: https://arxiv.org/abs/2310.05736.</w:t>
      </w:r>
    </w:p>
    <w:p>
      <w:pPr>
        <w:pStyle w:val="References"/>
        <w:ind w:left="403" w:hanging="403"/>
      </w:pPr>
      <w:r>
        <w:t>[15] Jiang, Huiqiang, Wu, Qianhui, Luo, Xufang, others, "LongLLMLingua: Accelerating and Enhancing LLMs in Long Context Scenarios via Prompt Compression." 2023. [Online]. Available: https://arxiv.org/abs/2310.06839.</w:t>
      </w:r>
    </w:p>
    <w:p>
      <w:pPr>
        <w:pStyle w:val="References"/>
        <w:ind w:left="403" w:hanging="403"/>
      </w:pPr>
      <w:r>
        <w:t>[16] Jha, Siddharth, Erdogan, Lutfi Eren, Kim, Sehoon, Keutzer, Kurt, Gholami, Amir, "Characterizing Prompt Compression Methods for Long Context Inference." 2024. [Online]. Available: https://arxiv.org/abs/2407.08892.</w:t>
      </w:r>
    </w:p>
    <w:p>
      <w:pPr>
        <w:pStyle w:val="References"/>
        <w:ind w:left="403" w:hanging="403"/>
      </w:pPr>
      <w:r>
        <w:t>[17] Gao, Dawei, Li, Zitao, Pan, Xuchen, others, "AgentScope: A Flexible yet Robust Multi-Agent Platform." 2024. [Online]. Available: https://arxiv.org/abs/2402.14034.</w:t>
      </w:r>
    </w:p>
    <w:p>
      <w:pPr>
        <w:pStyle w:val="References"/>
        <w:ind w:left="403" w:hanging="403"/>
      </w:pPr>
      <w:r>
        <w:t>[18] FootprintJS, "AgentFootprint." GitHub repository, 2026. [Online]. Available: https://github.com/footprintjs/agentfootprint. Accessed 2026-07-26.</w:t>
      </w:r>
    </w:p>
    <w:p>
      <w:pPr>
        <w:pStyle w:val="References"/>
        <w:ind w:left="403" w:hanging="403"/>
      </w:pPr>
      <w:r>
        <w:t>[19] Comet, "Opik." GitHub repository, 2026. [Online]. Available: https://github.com/comet-ml/opik. Accessed 2026-07-26.</w:t>
      </w:r>
    </w:p>
    <w:p>
      <w:pPr>
        <w:pStyle w:val="References"/>
        <w:ind w:left="403" w:hanging="403"/>
      </w:pPr>
      <w:r>
        <w:t>[20] RagaAI, "RagaAI Catalyst." GitHub repository, 2026. [Online]. Available: https://github.com/raga-ai-hub/RagaAI-Catalyst. Accessed 2026-07-26.</w:t>
      </w:r>
    </w:p>
    <w:p>
      <w:pPr>
        <w:pStyle w:val="References"/>
        <w:ind w:left="403" w:hanging="403"/>
      </w:pPr>
      <w:r>
        <w:t>[21] Cordum, "Cordum." GitHub repository, 2026. [Online]. Available: https://github.com/cordum-io/cordum. Accessed 2026-07-26.</w:t>
      </w:r>
    </w:p>
    <w:p>
      <w:pPr>
        <w:pStyle w:val="References"/>
        <w:ind w:left="403" w:hanging="403"/>
      </w:pPr>
      <w:r>
        <w:t>[22] Ismail-2001, "MCP Token Auditor." GitHub repository, 2026. [Online]. Available: https://github.com/Ismail-2001/mcp-token-auditor. Accessed 2026-07-26.</w:t>
      </w:r>
    </w:p>
    <w:p>
      <w:pPr>
        <w:pStyle w:val="1"/>
        <w:numPr>
          <w:numId w:val="0"/>
        </w:numPr>
      </w:pPr>
      <w:r>
        <w:t>Appendices</w:t>
      </w:r>
    </w:p>
    <w:p>
      <w:pPr>
        <w:pStyle w:val="2"/>
        <w:pageBreakBefore/>
        <w:numPr>
          <w:numId w:val="0"/>
        </w:numPr>
      </w:pPr>
      <w:r>
        <w:t>Appendix A. Context Bloat Taxonomy and Trace Schema</w:t>
      </w:r>
    </w:p>
    <w:p>
      <w:pPr>
        <w:pStyle w:val="BodyText1"/>
      </w:pPr>
      <w:r>
        <w:t>The operational taxonomy distinguishes exact duplicate, near duplicate, low-query-relevance or stale content, verbose tool output, and cross-source accumulation. Labels are attached to source-provenance segments rather than to an invocation as an indivisible string.</w:t>
      </w:r>
    </w:p>
    <w:p>
      <w:pPr>
        <w:pStyle w:val="Tablecaptiontext"/>
        <w:keepNext/>
      </w:pPr>
      <w:r>
        <w:rPr>
          <w:b/>
        </w:rPr>
        <w:t>Table A.1. Operational context-bloat labels.</w:t>
      </w:r>
    </w:p>
    <w:tbl>
      <w:tblPr>
        <w:tblStyle w:val="afe"/>
        <w:tblW w:type="auto" w:w="0"/>
        <w:tblLayout w:type="fixed"/>
        <w:tblLook w:firstColumn="1" w:firstRow="1" w:lastColumn="0" w:lastRow="0" w:noHBand="0" w:noVBand="1" w:val="04A0"/>
      </w:tblPr>
      <w:tblGrid>
        <w:gridCol w:w="3213"/>
        <w:gridCol w:w="3213"/>
        <w:gridCol w:w="3213"/>
      </w:tblGrid>
      <w:tr>
        <w:trPr>
          <w:tblHeader w:val="true"/>
        </w:trPr>
        <w:tc>
          <w:tcPr>
            <w:tcW w:type="dxa" w:w="2133"/>
            <w:vAlign w:val="center"/>
            <w:tcMar>
              <w:top w:w="80" w:type="dxa"/>
              <w:start w:w="90" w:type="dxa"/>
              <w:bottom w:w="80" w:type="dxa"/>
              <w:end w:w="90" w:type="dxa"/>
            </w:tcMar>
            <w:shd w:fill="E8EEF3"/>
          </w:tcPr>
          <w:p>
            <w:pPr>
              <w:pStyle w:val="Tabletext"/>
              <w:jc w:val="left"/>
            </w:pPr>
            <w:r>
              <w:rPr>
                <w:b/>
              </w:rPr>
              <w:t>Label</w:t>
            </w:r>
          </w:p>
        </w:tc>
        <w:tc>
          <w:tcPr>
            <w:tcW w:type="dxa" w:w="2583"/>
            <w:vAlign w:val="center"/>
            <w:tcMar>
              <w:top w:w="80" w:type="dxa"/>
              <w:start w:w="90" w:type="dxa"/>
              <w:bottom w:w="80" w:type="dxa"/>
              <w:end w:w="90" w:type="dxa"/>
            </w:tcMar>
            <w:shd w:fill="E8EEF3"/>
          </w:tcPr>
          <w:p>
            <w:pPr>
              <w:pStyle w:val="Tabletext"/>
              <w:jc w:val="center"/>
            </w:pPr>
            <w:r>
              <w:rPr>
                <w:b/>
              </w:rPr>
              <w:t>Eligible sources</w:t>
            </w:r>
          </w:p>
        </w:tc>
        <w:tc>
          <w:tcPr>
            <w:tcW w:type="dxa" w:w="4716"/>
            <w:vAlign w:val="center"/>
            <w:tcMar>
              <w:top w:w="80" w:type="dxa"/>
              <w:start w:w="90" w:type="dxa"/>
              <w:bottom w:w="80" w:type="dxa"/>
              <w:end w:w="90" w:type="dxa"/>
            </w:tcMar>
            <w:shd w:fill="E8EEF3"/>
          </w:tcPr>
          <w:p>
            <w:pPr>
              <w:pStyle w:val="Tabletext"/>
              <w:jc w:val="center"/>
            </w:pPr>
            <w:r>
              <w:rPr>
                <w:b/>
              </w:rPr>
              <w:t>Operational evidence</w:t>
            </w:r>
          </w:p>
        </w:tc>
      </w:tr>
      <w:tr>
        <w:tc>
          <w:tcPr>
            <w:tcW w:type="dxa" w:w="2133"/>
            <w:vAlign w:val="center"/>
            <w:tcMar>
              <w:top w:w="80" w:type="dxa"/>
              <w:start w:w="90" w:type="dxa"/>
              <w:bottom w:w="80" w:type="dxa"/>
              <w:end w:w="90" w:type="dxa"/>
            </w:tcMar>
          </w:tcPr>
          <w:p>
            <w:pPr>
              <w:pStyle w:val="Tabletext"/>
              <w:jc w:val="left"/>
            </w:pPr>
            <w:r>
              <w:t>exact_duplicate</w:t>
            </w:r>
          </w:p>
        </w:tc>
        <w:tc>
          <w:tcPr>
            <w:tcW w:type="dxa" w:w="2583"/>
            <w:vAlign w:val="center"/>
            <w:tcMar>
              <w:top w:w="80" w:type="dxa"/>
              <w:start w:w="90" w:type="dxa"/>
              <w:bottom w:w="80" w:type="dxa"/>
              <w:end w:w="90" w:type="dxa"/>
            </w:tcMar>
          </w:tcPr>
          <w:p>
            <w:pPr>
              <w:pStyle w:val="Tabletext"/>
              <w:jc w:val="center"/>
            </w:pPr>
            <w:r>
              <w:t>retrieval, memory, tool</w:t>
            </w:r>
          </w:p>
        </w:tc>
        <w:tc>
          <w:tcPr>
            <w:tcW w:type="dxa" w:w="4716"/>
            <w:vAlign w:val="center"/>
            <w:tcMar>
              <w:top w:w="80" w:type="dxa"/>
              <w:start w:w="90" w:type="dxa"/>
              <w:bottom w:w="80" w:type="dxa"/>
              <w:end w:w="90" w:type="dxa"/>
            </w:tcMar>
          </w:tcPr>
          <w:p>
            <w:pPr>
              <w:pStyle w:val="Tabletext"/>
              <w:jc w:val="left"/>
            </w:pPr>
            <w:r>
              <w:t>Repeated normalized hash</w:t>
            </w:r>
          </w:p>
        </w:tc>
      </w:tr>
      <w:tr>
        <w:tc>
          <w:tcPr>
            <w:tcW w:type="dxa" w:w="2133"/>
            <w:vAlign w:val="center"/>
            <w:tcMar>
              <w:top w:w="80" w:type="dxa"/>
              <w:start w:w="90" w:type="dxa"/>
              <w:bottom w:w="80" w:type="dxa"/>
              <w:end w:w="90" w:type="dxa"/>
            </w:tcMar>
          </w:tcPr>
          <w:p>
            <w:pPr>
              <w:pStyle w:val="Tabletext"/>
              <w:jc w:val="left"/>
            </w:pPr>
            <w:r>
              <w:t>near_duplicate</w:t>
            </w:r>
          </w:p>
        </w:tc>
        <w:tc>
          <w:tcPr>
            <w:tcW w:type="dxa" w:w="2583"/>
            <w:vAlign w:val="center"/>
            <w:tcMar>
              <w:top w:w="80" w:type="dxa"/>
              <w:start w:w="90" w:type="dxa"/>
              <w:bottom w:w="80" w:type="dxa"/>
              <w:end w:w="90" w:type="dxa"/>
            </w:tcMar>
          </w:tcPr>
          <w:p>
            <w:pPr>
              <w:pStyle w:val="Tabletext"/>
              <w:jc w:val="center"/>
            </w:pPr>
            <w:r>
              <w:t>retrieval, memory</w:t>
            </w:r>
          </w:p>
        </w:tc>
        <w:tc>
          <w:tcPr>
            <w:tcW w:type="dxa" w:w="4716"/>
            <w:vAlign w:val="center"/>
            <w:tcMar>
              <w:top w:w="80" w:type="dxa"/>
              <w:start w:w="90" w:type="dxa"/>
              <w:bottom w:w="80" w:type="dxa"/>
              <w:end w:w="90" w:type="dxa"/>
            </w:tcMar>
          </w:tcPr>
          <w:p>
            <w:pPr>
              <w:pStyle w:val="Tabletext"/>
              <w:jc w:val="left"/>
            </w:pPr>
            <w:r>
              <w:t>Jaccard similarity at or above 0.8</w:t>
            </w:r>
          </w:p>
        </w:tc>
      </w:tr>
      <w:tr>
        <w:tc>
          <w:tcPr>
            <w:tcW w:type="dxa" w:w="2133"/>
            <w:vAlign w:val="center"/>
            <w:tcMar>
              <w:top w:w="80" w:type="dxa"/>
              <w:start w:w="90" w:type="dxa"/>
              <w:bottom w:w="80" w:type="dxa"/>
              <w:end w:w="90" w:type="dxa"/>
            </w:tcMar>
          </w:tcPr>
          <w:p>
            <w:pPr>
              <w:pStyle w:val="Tabletext"/>
              <w:jc w:val="left"/>
            </w:pPr>
            <w:r>
              <w:t>low_query_relevance</w:t>
            </w:r>
          </w:p>
        </w:tc>
        <w:tc>
          <w:tcPr>
            <w:tcW w:type="dxa" w:w="2583"/>
            <w:vAlign w:val="center"/>
            <w:tcMar>
              <w:top w:w="80" w:type="dxa"/>
              <w:start w:w="90" w:type="dxa"/>
              <w:bottom w:w="80" w:type="dxa"/>
              <w:end w:w="90" w:type="dxa"/>
            </w:tcMar>
          </w:tcPr>
          <w:p>
            <w:pPr>
              <w:pStyle w:val="Tabletext"/>
              <w:jc w:val="center"/>
            </w:pPr>
            <w:r>
              <w:t>retrieval, memory</w:t>
            </w:r>
          </w:p>
        </w:tc>
        <w:tc>
          <w:tcPr>
            <w:tcW w:type="dxa" w:w="4716"/>
            <w:vAlign w:val="center"/>
            <w:tcMar>
              <w:top w:w="80" w:type="dxa"/>
              <w:start w:w="90" w:type="dxa"/>
              <w:bottom w:w="80" w:type="dxa"/>
              <w:end w:w="90" w:type="dxa"/>
            </w:tcMar>
          </w:tcPr>
          <w:p>
            <w:pPr>
              <w:pStyle w:val="Tabletext"/>
              <w:jc w:val="left"/>
            </w:pPr>
            <w:r>
              <w:t>Explicit relevance score below 0.05</w:t>
            </w:r>
          </w:p>
        </w:tc>
      </w:tr>
      <w:tr>
        <w:tc>
          <w:tcPr>
            <w:tcW w:type="dxa" w:w="2133"/>
            <w:vAlign w:val="center"/>
            <w:tcMar>
              <w:top w:w="80" w:type="dxa"/>
              <w:start w:w="90" w:type="dxa"/>
              <w:bottom w:w="80" w:type="dxa"/>
              <w:end w:w="90" w:type="dxa"/>
            </w:tcMar>
          </w:tcPr>
          <w:p>
            <w:pPr>
              <w:pStyle w:val="Tabletext"/>
              <w:jc w:val="left"/>
            </w:pPr>
            <w:r>
              <w:t>verbose_tool_output</w:t>
            </w:r>
          </w:p>
        </w:tc>
        <w:tc>
          <w:tcPr>
            <w:tcW w:type="dxa" w:w="2583"/>
            <w:vAlign w:val="center"/>
            <w:tcMar>
              <w:top w:w="80" w:type="dxa"/>
              <w:start w:w="90" w:type="dxa"/>
              <w:bottom w:w="80" w:type="dxa"/>
              <w:end w:w="90" w:type="dxa"/>
            </w:tcMar>
          </w:tcPr>
          <w:p>
            <w:pPr>
              <w:pStyle w:val="Tabletext"/>
              <w:jc w:val="center"/>
            </w:pPr>
            <w:r>
              <w:t>tool</w:t>
            </w:r>
          </w:p>
        </w:tc>
        <w:tc>
          <w:tcPr>
            <w:tcW w:type="dxa" w:w="4716"/>
            <w:vAlign w:val="center"/>
            <w:tcMar>
              <w:top w:w="80" w:type="dxa"/>
              <w:start w:w="90" w:type="dxa"/>
              <w:bottom w:w="80" w:type="dxa"/>
              <w:end w:w="90" w:type="dxa"/>
            </w:tcMar>
          </w:tcPr>
          <w:p>
            <w:pPr>
              <w:pStyle w:val="Tabletext"/>
              <w:jc w:val="left"/>
            </w:pPr>
            <w:r>
              <w:t>Payload exceeds the compact task-specific representation</w:t>
            </w:r>
          </w:p>
        </w:tc>
      </w:tr>
    </w:tbl>
    <w:p>
      <w:pPr>
        <w:pStyle w:val="BodyText1"/>
      </w:pPr>
    </w:p>
    <w:p>
      <w:pPr>
        <w:pStyle w:val="BodyText1"/>
      </w:pPr>
      <w:r>
        <w:t>Each invocation trace records trace and task identifiers, framework, provider, model, configuration, workflow family, invocation index, timestamp, ordered messages and segments, character and token counts, raw and normalized hashes, source labels, ground-truth and detected bloat labels, aggregate metrics, usage, and risk flags.</w:t>
      </w:r>
    </w:p>
    <w:p>
      <w:pPr>
        <w:pStyle w:val="2"/>
        <w:pageBreakBefore/>
        <w:numPr>
          <w:numId w:val="0"/>
        </w:numPr>
      </w:pPr>
      <w:r>
        <w:t>Appendix B. Dataset, Conditions, and Configurations</w:t>
      </w:r>
    </w:p>
    <w:p>
      <w:pPr>
        <w:pStyle w:val="BodyText1"/>
      </w:pPr>
      <w:r>
        <w:t>Dataset context_bloat_benchmark/v1 contains six calibration tasks and 30 held-out primary tasks. The held-out split contains ten retrieval, ten memory, and ten tool tasks. Each task is evaluated under baseline, sufficient, exact_bloat, source_specific_bloat, combined_bloat, and mitigated conditions for both agent implementations and three repetitions.</w:t>
      </w:r>
    </w:p>
    <w:p>
      <w:pPr>
        <w:pStyle w:val="Tablecaptiontext"/>
        <w:keepNext/>
      </w:pPr>
      <w:r>
        <w:rPr>
          <w:b/>
        </w:rPr>
        <w:t>Table B.1. Frozen formal-study configuration.</w:t>
      </w:r>
    </w:p>
    <w:tbl>
      <w:tblPr>
        <w:tblStyle w:val="afe"/>
        <w:tblW w:type="auto" w:w="0"/>
        <w:tblLayout w:type="fixed"/>
        <w:tblLook w:firstColumn="1" w:firstRow="1" w:lastColumn="0" w:lastRow="0" w:noHBand="0" w:noVBand="1" w:val="04A0"/>
      </w:tblPr>
      <w:tblGrid>
        <w:gridCol w:w="4819"/>
        <w:gridCol w:w="4819"/>
      </w:tblGrid>
      <w:tr>
        <w:trPr>
          <w:tblHeader w:val="true"/>
        </w:trPr>
        <w:tc>
          <w:tcPr>
            <w:tcW w:type="dxa" w:w="3242"/>
            <w:vAlign w:val="center"/>
            <w:tcMar>
              <w:top w:w="80" w:type="dxa"/>
              <w:start w:w="90" w:type="dxa"/>
              <w:bottom w:w="80" w:type="dxa"/>
              <w:end w:w="90" w:type="dxa"/>
            </w:tcMar>
            <w:shd w:fill="E8EEF3"/>
          </w:tcPr>
          <w:p>
            <w:pPr>
              <w:pStyle w:val="Tabletext"/>
              <w:jc w:val="left"/>
            </w:pPr>
            <w:r>
              <w:rPr>
                <w:b/>
              </w:rPr>
              <w:t>Artifact</w:t>
            </w:r>
          </w:p>
        </w:tc>
        <w:tc>
          <w:tcPr>
            <w:tcW w:type="dxa" w:w="6190"/>
            <w:vAlign w:val="center"/>
            <w:tcMar>
              <w:top w:w="80" w:type="dxa"/>
              <w:start w:w="90" w:type="dxa"/>
              <w:bottom w:w="80" w:type="dxa"/>
              <w:end w:w="90" w:type="dxa"/>
            </w:tcMar>
            <w:shd w:fill="E8EEF3"/>
          </w:tcPr>
          <w:p>
            <w:pPr>
              <w:pStyle w:val="Tabletext"/>
              <w:jc w:val="center"/>
            </w:pPr>
            <w:r>
              <w:rPr>
                <w:b/>
              </w:rPr>
              <w:t>Frozen value</w:t>
            </w:r>
          </w:p>
        </w:tc>
      </w:tr>
      <w:tr>
        <w:tc>
          <w:tcPr>
            <w:tcW w:type="dxa" w:w="3242"/>
            <w:vAlign w:val="center"/>
            <w:tcMar>
              <w:top w:w="80" w:type="dxa"/>
              <w:start w:w="90" w:type="dxa"/>
              <w:bottom w:w="80" w:type="dxa"/>
              <w:end w:w="90" w:type="dxa"/>
            </w:tcMar>
          </w:tcPr>
          <w:p>
            <w:pPr>
              <w:pStyle w:val="Tabletext"/>
              <w:jc w:val="left"/>
            </w:pPr>
            <w:r>
              <w:t>Model</w:t>
            </w:r>
          </w:p>
        </w:tc>
        <w:tc>
          <w:tcPr>
            <w:tcW w:type="dxa" w:w="6190"/>
            <w:vAlign w:val="center"/>
            <w:tcMar>
              <w:top w:w="80" w:type="dxa"/>
              <w:start w:w="90" w:type="dxa"/>
              <w:bottom w:w="80" w:type="dxa"/>
              <w:end w:w="90" w:type="dxa"/>
            </w:tcMar>
          </w:tcPr>
          <w:p>
            <w:pPr>
              <w:pStyle w:val="Tabletext"/>
              <w:jc w:val="center"/>
            </w:pPr>
            <w:r>
              <w:t>deepseek-v4-flash</w:t>
            </w:r>
          </w:p>
        </w:tc>
      </w:tr>
      <w:tr>
        <w:tc>
          <w:tcPr>
            <w:tcW w:type="dxa" w:w="3242"/>
            <w:vAlign w:val="center"/>
            <w:tcMar>
              <w:top w:w="80" w:type="dxa"/>
              <w:start w:w="90" w:type="dxa"/>
              <w:bottom w:w="80" w:type="dxa"/>
              <w:end w:w="90" w:type="dxa"/>
            </w:tcMar>
          </w:tcPr>
          <w:p>
            <w:pPr>
              <w:pStyle w:val="Tabletext"/>
              <w:jc w:val="left"/>
            </w:pPr>
            <w:r>
              <w:t>Frameworks</w:t>
            </w:r>
          </w:p>
        </w:tc>
        <w:tc>
          <w:tcPr>
            <w:tcW w:type="dxa" w:w="6190"/>
            <w:vAlign w:val="center"/>
            <w:tcMar>
              <w:top w:w="80" w:type="dxa"/>
              <w:start w:w="90" w:type="dxa"/>
              <w:bottom w:w="80" w:type="dxa"/>
              <w:end w:w="90" w:type="dxa"/>
            </w:tcMar>
          </w:tcPr>
          <w:p>
            <w:pPr>
              <w:pStyle w:val="Tabletext"/>
              <w:jc w:val="center"/>
            </w:pPr>
            <w:r>
              <w:t>LangChain; Custom ReAct</w:t>
            </w:r>
          </w:p>
        </w:tc>
      </w:tr>
      <w:tr>
        <w:tc>
          <w:tcPr>
            <w:tcW w:type="dxa" w:w="3242"/>
            <w:vAlign w:val="center"/>
            <w:tcMar>
              <w:top w:w="80" w:type="dxa"/>
              <w:start w:w="90" w:type="dxa"/>
              <w:bottom w:w="80" w:type="dxa"/>
              <w:end w:w="90" w:type="dxa"/>
            </w:tcMar>
          </w:tcPr>
          <w:p>
            <w:pPr>
              <w:pStyle w:val="Tabletext"/>
              <w:jc w:val="left"/>
            </w:pPr>
            <w:r>
              <w:t>Trace/project schema</w:t>
            </w:r>
          </w:p>
        </w:tc>
        <w:tc>
          <w:tcPr>
            <w:tcW w:type="dxa" w:w="6190"/>
            <w:vAlign w:val="center"/>
            <w:tcMar>
              <w:top w:w="80" w:type="dxa"/>
              <w:start w:w="90" w:type="dxa"/>
              <w:bottom w:w="80" w:type="dxa"/>
              <w:end w:w="90" w:type="dxa"/>
            </w:tcMar>
          </w:tcPr>
          <w:p>
            <w:pPr>
              <w:pStyle w:val="Tabletext"/>
              <w:jc w:val="center"/>
            </w:pPr>
            <w:r>
              <w:t>1.1.0</w:t>
            </w:r>
          </w:p>
        </w:tc>
      </w:tr>
      <w:tr>
        <w:tc>
          <w:tcPr>
            <w:tcW w:type="dxa" w:w="3242"/>
            <w:vAlign w:val="center"/>
            <w:tcMar>
              <w:top w:w="80" w:type="dxa"/>
              <w:start w:w="90" w:type="dxa"/>
              <w:bottom w:w="80" w:type="dxa"/>
              <w:end w:w="90" w:type="dxa"/>
            </w:tcMar>
          </w:tcPr>
          <w:p>
            <w:pPr>
              <w:pStyle w:val="Tabletext"/>
              <w:jc w:val="left"/>
            </w:pPr>
            <w:r>
              <w:t>Generation temperature</w:t>
            </w:r>
          </w:p>
        </w:tc>
        <w:tc>
          <w:tcPr>
            <w:tcW w:type="dxa" w:w="6190"/>
            <w:vAlign w:val="center"/>
            <w:tcMar>
              <w:top w:w="80" w:type="dxa"/>
              <w:start w:w="90" w:type="dxa"/>
              <w:bottom w:w="80" w:type="dxa"/>
              <w:end w:w="90" w:type="dxa"/>
            </w:tcMar>
          </w:tcPr>
          <w:p>
            <w:pPr>
              <w:pStyle w:val="Tabletext"/>
              <w:jc w:val="center"/>
            </w:pPr>
            <w:r>
              <w:t>0.0</w:t>
            </w:r>
          </w:p>
        </w:tc>
      </w:tr>
      <w:tr>
        <w:tc>
          <w:tcPr>
            <w:tcW w:type="dxa" w:w="3242"/>
            <w:vAlign w:val="center"/>
            <w:tcMar>
              <w:top w:w="80" w:type="dxa"/>
              <w:start w:w="90" w:type="dxa"/>
              <w:bottom w:w="80" w:type="dxa"/>
              <w:end w:w="90" w:type="dxa"/>
            </w:tcMar>
          </w:tcPr>
          <w:p>
            <w:pPr>
              <w:pStyle w:val="Tabletext"/>
              <w:jc w:val="left"/>
            </w:pPr>
            <w:r>
              <w:t>Generation seed</w:t>
            </w:r>
          </w:p>
        </w:tc>
        <w:tc>
          <w:tcPr>
            <w:tcW w:type="dxa" w:w="6190"/>
            <w:vAlign w:val="center"/>
            <w:tcMar>
              <w:top w:w="80" w:type="dxa"/>
              <w:start w:w="90" w:type="dxa"/>
              <w:bottom w:w="80" w:type="dxa"/>
              <w:end w:w="90" w:type="dxa"/>
            </w:tcMar>
          </w:tcPr>
          <w:p>
            <w:pPr>
              <w:pStyle w:val="Tabletext"/>
              <w:jc w:val="center"/>
            </w:pPr>
            <w:r>
              <w:t>20260726</w:t>
            </w:r>
          </w:p>
        </w:tc>
      </w:tr>
      <w:tr>
        <w:tc>
          <w:tcPr>
            <w:tcW w:type="dxa" w:w="3242"/>
            <w:vAlign w:val="center"/>
            <w:tcMar>
              <w:top w:w="80" w:type="dxa"/>
              <w:start w:w="90" w:type="dxa"/>
              <w:bottom w:w="80" w:type="dxa"/>
              <w:end w:w="90" w:type="dxa"/>
            </w:tcMar>
          </w:tcPr>
          <w:p>
            <w:pPr>
              <w:pStyle w:val="Tabletext"/>
              <w:jc w:val="left"/>
            </w:pPr>
            <w:r>
              <w:t>Formal bundle</w:t>
            </w:r>
          </w:p>
        </w:tc>
        <w:tc>
          <w:tcPr>
            <w:tcW w:type="dxa" w:w="6190"/>
            <w:vAlign w:val="center"/>
            <w:tcMar>
              <w:top w:w="80" w:type="dxa"/>
              <w:start w:w="90" w:type="dxa"/>
              <w:bottom w:w="80" w:type="dxa"/>
              <w:end w:w="90" w:type="dxa"/>
            </w:tcMar>
          </w:tcPr>
          <w:p>
            <w:pPr>
              <w:pStyle w:val="Tabletext"/>
              <w:jc w:val="left"/>
            </w:pPr>
            <w:r>
              <w:t>runs/studies/formal-deepseek-v1-final.zip</w:t>
            </w:r>
          </w:p>
        </w:tc>
      </w:tr>
      <w:tr>
        <w:tc>
          <w:tcPr>
            <w:tcW w:type="dxa" w:w="3242"/>
            <w:vAlign w:val="center"/>
            <w:tcMar>
              <w:top w:w="80" w:type="dxa"/>
              <w:start w:w="90" w:type="dxa"/>
              <w:bottom w:w="80" w:type="dxa"/>
              <w:end w:w="90" w:type="dxa"/>
            </w:tcMar>
          </w:tcPr>
          <w:p>
            <w:pPr>
              <w:pStyle w:val="Tabletext"/>
              <w:jc w:val="left"/>
            </w:pPr>
            <w:r>
              <w:t>Bundle SHA-256</w:t>
            </w:r>
          </w:p>
        </w:tc>
        <w:tc>
          <w:tcPr>
            <w:tcW w:type="dxa" w:w="6190"/>
            <w:vAlign w:val="center"/>
            <w:tcMar>
              <w:top w:w="80" w:type="dxa"/>
              <w:start w:w="90" w:type="dxa"/>
              <w:bottom w:w="80" w:type="dxa"/>
              <w:end w:w="90" w:type="dxa"/>
            </w:tcMar>
          </w:tcPr>
          <w:p>
            <w:pPr>
              <w:pStyle w:val="Tabletext"/>
              <w:jc w:val="left"/>
            </w:pPr>
            <w:r>
              <w:t>C6EECA7B3D588E26CC7174E0DF384754AB0BDB34E6D8B9F00788B67E46946250</w:t>
            </w:r>
          </w:p>
        </w:tc>
      </w:tr>
    </w:tbl>
    <w:p>
      <w:pPr>
        <w:pStyle w:val="BodyText1"/>
      </w:pPr>
    </w:p>
    <w:p>
      <w:pPr>
        <w:pStyle w:val="2"/>
        <w:pageBreakBefore/>
        <w:numPr>
          <w:numId w:val="0"/>
        </w:numPr>
      </w:pPr>
      <w:r>
        <w:t>Appendix C. Additional Statistical Results</w:t>
      </w:r>
    </w:p>
    <w:p>
      <w:pPr>
        <w:pStyle w:val="BodyText1"/>
      </w:pPr>
      <w:r>
        <w:t>The frozen bundle contains 1,596 invocation traces: 1,380 primary traces and 216 cross-source stress traces. It contains 1,188 completed final task results, of which 1,080 belong to the primary matrix. The controlled detector produced 1,122 true-positive labels and no false positive or false negative labels. These values establish internal consistency for the controlled taxonomy but are not interpreted as field accuracy.</w:t>
      </w:r>
    </w:p>
    <w:p>
      <w:pPr>
        <w:pStyle w:val="BodyText1"/>
      </w:pPr>
      <w:r>
        <w:t>Task-cluster bootstrap intervals use 10,000 resamples and seed 20260726. Mitigation reduces tokens by 48.85% on average, with a 95% interval of [42.67%, 55.31%]. The paired task-success difference is -6.11 percentage points, with a 95% interval of [-12.22, -0.56]. The interval crosses the -5 percentage-point non-inferiority margin.</w:t>
      </w:r>
    </w:p>
    <w:p>
      <w:pPr>
        <w:pStyle w:val="2"/>
        <w:pageBreakBefore/>
        <w:numPr>
          <w:numId w:val="0"/>
        </w:numPr>
      </w:pPr>
      <w:r>
        <w:t>Appendix D. Reproduction Instructions</w:t>
      </w:r>
    </w:p>
    <w:p>
      <w:pPr>
        <w:pStyle w:val="BodyText1"/>
      </w:pPr>
      <w:r>
        <w:t>The repository uses Python 3.11 or 3.12 and installs the package from pyproject.toml. The following commands reproduce the validation and export path from the repository root.</w:t>
      </w:r>
    </w:p>
    <w:p>
      <w:pPr>
        <w:pStyle w:val="afc"/>
        <w:numPr>
          <w:ilvl w:val="0"/>
          <w:numId w:val="1"/>
        </w:numPr>
      </w:pPr>
      <w:r>
        <w:t>Install the project and development dependencies in an isolated environment.</w:t>
      </w:r>
    </w:p>
    <w:p>
      <w:pPr>
        <w:pStyle w:val="afc"/>
        <w:numPr>
          <w:ilvl w:val="0"/>
          <w:numId w:val="1"/>
        </w:numPr>
      </w:pPr>
      <w:r>
        <w:t xml:space="preserve">Run </w:t>
      </w:r>
      <w:r>
        <w:rPr>
          <w:rFonts w:ascii="Consolas" w:hAnsi="Consolas"/>
          <w:sz w:val="20"/>
        </w:rPr>
        <w:t>python -m pytest -q</w:t>
      </w:r>
      <w:r>
        <w:t xml:space="preserve"> and require the complete suite to pass.</w:t>
      </w:r>
    </w:p>
    <w:p>
      <w:pPr>
        <w:pStyle w:val="afc"/>
        <w:numPr>
          <w:ilvl w:val="0"/>
          <w:numId w:val="1"/>
        </w:numPr>
      </w:pPr>
      <w:r>
        <w:t xml:space="preserve">Run </w:t>
      </w:r>
      <w:r>
        <w:rPr>
          <w:rFonts w:ascii="Consolas" w:hAnsi="Consolas"/>
          <w:sz w:val="20"/>
        </w:rPr>
        <w:t>python -m context_auditor.cli validate-study --bundle runs/studies/formal-deepseek-v1-final.zip</w:t>
      </w:r>
      <w:r>
        <w:t>.</w:t>
      </w:r>
    </w:p>
    <w:p>
      <w:pPr>
        <w:pStyle w:val="afc"/>
        <w:numPr>
          <w:ilvl w:val="0"/>
          <w:numId w:val="1"/>
        </w:numPr>
      </w:pPr>
      <w:r>
        <w:t>Verify the bundle SHA-256 and the dataset, configuration, and code hashes recorded in its study manifest.</w:t>
      </w:r>
    </w:p>
    <w:p>
      <w:pPr>
        <w:pStyle w:val="afc"/>
        <w:numPr>
          <w:ilvl w:val="0"/>
          <w:numId w:val="1"/>
        </w:numPr>
      </w:pPr>
      <w:r>
        <w:t>Use the exported CSV/JSON evidence files for tables and conclusions; do not recalculate formal claims from mutable ad hoc files.</w:t>
      </w:r>
    </w:p>
    <w:p>
      <w:pPr>
        <w:pStyle w:val="2"/>
        <w:pageBreakBefore/>
        <w:numPr>
          <w:numId w:val="0"/>
        </w:numPr>
      </w:pPr>
      <w:r>
        <w:t>Appendix E. Human Evaluation Protocol</w:t>
      </w:r>
    </w:p>
    <w:p>
      <w:pPr>
        <w:pStyle w:val="BodyText1"/>
      </w:pPr>
      <w:r>
        <w:t>The planned blind review samples 72 outputs using stratification by workflow, framework, and condition. Reviewer A assesses all 72 outputs. Reviewer B independently assesses a 36-output subset. Review files conceal framework and condition identifiers and record task success, retained evidence sufficiency, and comments. Inter-rater agreement and adjudication must be reported before the thesis is submitted. At draft v0.1, this review is pending and no human-evaluation result is claimed.</w:t>
      </w:r>
    </w:p>
    <w:sectPr w:rsidR="00E36B41">
      <w:headerReference w:type="even" r:id="rId24"/>
      <w:headerReference w:type="default" r:id="rId25"/>
      <w:headerReference w:type="first" r:id="rId26"/>
      <w:pgSz w:w="11906" w:h="16838"/>
      <w:pgMar w:top="1418" w:right="1134" w:bottom="1418" w:left="1134" w:header="709"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18ECF" w14:textId="77777777" w:rsidR="00183673" w:rsidRDefault="00183673">
      <w:pPr>
        <w:spacing w:line="240" w:lineRule="auto"/>
      </w:pPr>
      <w:r>
        <w:separator/>
      </w:r>
    </w:p>
  </w:endnote>
  <w:endnote w:type="continuationSeparator" w:id="0">
    <w:p w14:paraId="1776489C" w14:textId="77777777" w:rsidR="00183673" w:rsidRDefault="001836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Headings CS)">
    <w:panose1 w:val="00000000000000000000"/>
    <w:charset w:val="00"/>
    <w:family w:val="roman"/>
    <w:notTrueType/>
    <w:pitch w:val="default"/>
  </w:font>
  <w:font w:name="Segoe UI">
    <w:panose1 w:val="020B0502040204020203"/>
    <w:charset w:val="00"/>
    <w:family w:val="swiss"/>
    <w:pitch w:val="variable"/>
  </w:font>
  <w:font w:name="Liberation Sans">
    <w:altName w:val="Arial"/>
    <w:charset w:val="00"/>
    <w:family w:val="swiss"/>
    <w:pitch w:val="variable"/>
  </w:font>
  <w:font w:name="Microsoft YaHei">
    <w:panose1 w:val="020B0503020204020204"/>
    <w:charset w:val="00"/>
    <w:family w:val="roman"/>
    <w:notTrueType/>
    <w:pitch w:val="default"/>
  </w:font>
  <w:font w:name="Lucida Sans">
    <w:panose1 w:val="00000000000000000000"/>
    <w:charset w:val="00"/>
    <w:family w:val="roman"/>
    <w:notTrueType/>
    <w:pitch w:val="default"/>
  </w:font>
  <w:font w:name="Calibri (Body)">
    <w:panose1 w:val="00000000000000000000"/>
    <w:charset w:val="00"/>
    <w:family w:val="roman"/>
    <w:notTrueType/>
    <w:pitch w:val="default"/>
  </w:font>
  <w:font w:name="Trebuchet MS">
    <w:panose1 w:val="020B0603020202020204"/>
    <w:charset w:val="00"/>
    <w:family w:val="swiss"/>
    <w:pitch w:val="variable"/>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1E513" w14:textId="77777777" w:rsidR="00183673" w:rsidRDefault="00183673">
      <w:r>
        <w:separator/>
      </w:r>
    </w:p>
  </w:footnote>
  <w:footnote w:type="continuationSeparator" w:id="0">
    <w:p w14:paraId="3F9CDE9C" w14:textId="77777777" w:rsidR="00183673" w:rsidRDefault="00183673">
      <w:r>
        <w:continuationSeparator/>
      </w:r>
    </w:p>
  </w:footnote>
  <w:footnote w:id="1">
    <w:p w14:paraId="0FBFFD2B" w14:textId="77777777" w:rsidR="00E36B41" w:rsidRDefault="00000000">
      <w:pPr>
        <w:pStyle w:val="Thesisfootnote"/>
      </w:pPr>
      <w:r>
        <w:rPr>
          <w:rStyle w:val="FootnoteCharacters"/>
        </w:rPr>
        <w:footnoteRef/>
      </w:r>
      <w:r>
        <w:t xml:space="preserve"> The number of the footnote appears by default after the punctuation mark in the sentence, but if the footnote is related to the preceding word, the footnote can be added after the word.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C68B3" w14:textId="77777777" w:rsidR="00E36B41" w:rsidRDefault="00E36B41">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17CA6" w14:textId="77777777" w:rsidR="00E36B41" w:rsidRDefault="00000000">
    <w:r>
      <w:rPr>
        <w:noProof/>
      </w:rPr>
      <w:drawing>
        <wp:anchor distT="0" distB="0" distL="0" distR="0" simplePos="0" relativeHeight="10" behindDoc="1" locked="0" layoutInCell="0" allowOverlap="1" wp14:anchorId="61B2FD74" wp14:editId="2AB22847">
          <wp:simplePos x="0" y="0"/>
          <wp:positionH relativeFrom="page">
            <wp:posOffset>252095</wp:posOffset>
          </wp:positionH>
          <wp:positionV relativeFrom="page">
            <wp:posOffset>252095</wp:posOffset>
          </wp:positionV>
          <wp:extent cx="1522730" cy="1198880"/>
          <wp:effectExtent l="0" t="0" r="0" b="0"/>
          <wp:wrapNone/>
          <wp:docPr id="1" name="Kuva 11 Copy 1" descr="Logo&#10;&#10;University of Helsink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uva 11 Copy 1" descr="Logo&#10;&#10;University of Helsinki logo"/>
                  <pic:cNvPicPr>
                    <a:picLocks noChangeAspect="1" noChangeArrowheads="1"/>
                  </pic:cNvPicPr>
                </pic:nvPicPr>
                <pic:blipFill>
                  <a:blip r:embed="rId1"/>
                  <a:stretch>
                    <a:fillRect/>
                  </a:stretch>
                </pic:blipFill>
                <pic:spPr bwMode="auto">
                  <a:xfrm>
                    <a:off x="0" y="0"/>
                    <a:ext cx="1522730" cy="119888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6912308"/>
      <w:docPartObj>
        <w:docPartGallery w:val="Page Numbers (Top of Page)"/>
        <w:docPartUnique/>
      </w:docPartObj>
    </w:sdtPr>
    <w:sdtContent>
      <w:p w14:paraId="0556504A" w14:textId="77777777" w:rsidR="00E36B41" w:rsidRDefault="00000000">
        <w:pPr>
          <w:pStyle w:val="a4"/>
          <w:jc w:val="right"/>
        </w:pPr>
        <w:r>
          <w:fldChar w:fldCharType="begin"/>
        </w:r>
        <w:r>
          <w:instrText xml:space="preserve"> PAGE </w:instrText>
        </w:r>
        <w:r>
          <w:fldChar w:fldCharType="separate"/>
        </w:r>
        <w:r>
          <w:t>1</w:t>
        </w:r>
        <w:r>
          <w:fldChar w:fldCharType="end"/>
        </w:r>
      </w:p>
    </w:sdtContent>
  </w:sdt>
  <w:p w14:paraId="5B52E54C" w14:textId="77777777" w:rsidR="00E36B41" w:rsidRDefault="00E36B41">
    <w:pPr>
      <w:pStyle w:val="a4"/>
      <w:spacing w:line="360"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269498"/>
      <w:docPartObj>
        <w:docPartGallery w:val="Page Numbers (Top of Page)"/>
        <w:docPartUnique/>
      </w:docPartObj>
    </w:sdtPr>
    <w:sdtContent>
      <w:p w14:paraId="4FE44F25" w14:textId="77777777" w:rsidR="00E36B41" w:rsidRDefault="00000000">
        <w:pPr>
          <w:pStyle w:val="a4"/>
          <w:jc w:val="right"/>
        </w:pPr>
        <w:r>
          <w:fldChar w:fldCharType="begin"/>
        </w:r>
        <w:r>
          <w:instrText xml:space="preserve"> PAGE </w:instrText>
        </w:r>
        <w:r>
          <w:fldChar w:fldCharType="separate"/>
        </w:r>
        <w:r>
          <w:t>1</w:t>
        </w:r>
        <w:r>
          <w:fldChar w:fldCharType="end"/>
        </w:r>
      </w:p>
    </w:sdtContent>
  </w:sdt>
  <w:p w14:paraId="04BD1D01" w14:textId="77777777" w:rsidR="00E36B41" w:rsidRDefault="00E36B41">
    <w:pPr>
      <w:pStyle w:val="a4"/>
      <w:spacing w:line="36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9168333"/>
      <w:docPartObj>
        <w:docPartGallery w:val="Page Numbers (Top of Page)"/>
        <w:docPartUnique/>
      </w:docPartObj>
    </w:sdtPr>
    <w:sdtContent>
      <w:p w14:paraId="5245D484" w14:textId="77777777" w:rsidR="00E36B41" w:rsidRDefault="00000000">
        <w:pPr>
          <w:pStyle w:val="a4"/>
          <w:jc w:val="right"/>
        </w:pPr>
        <w:r>
          <w:fldChar w:fldCharType="begin"/>
        </w:r>
        <w:r>
          <w:instrText xml:space="preserve"> PAGE </w:instrText>
        </w:r>
        <w:r>
          <w:fldChar w:fldCharType="separate"/>
        </w:r>
        <w:r>
          <w:t>1</w:t>
        </w:r>
        <w:r>
          <w:fldChar w:fldCharType="end"/>
        </w:r>
      </w:p>
    </w:sdtContent>
  </w:sdt>
  <w:p w14:paraId="5BF6B1C7" w14:textId="77777777" w:rsidR="00E36B41" w:rsidRDefault="00E36B41">
    <w:pPr>
      <w:pStyle w:val="a4"/>
      <w:spacing w:line="36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3341445"/>
      <w:docPartObj>
        <w:docPartGallery w:val="Page Numbers (Top of Page)"/>
        <w:docPartUnique/>
      </w:docPartObj>
    </w:sdtPr>
    <w:sdtContent>
      <w:p w14:paraId="385AC6C4" w14:textId="77777777" w:rsidR="00E36B41" w:rsidRDefault="00000000">
        <w:pPr>
          <w:pStyle w:val="a4"/>
          <w:jc w:val="right"/>
        </w:pPr>
        <w:r>
          <w:fldChar w:fldCharType="begin"/>
        </w:r>
        <w:r>
          <w:instrText xml:space="preserve"> PAGE </w:instrText>
        </w:r>
        <w:r>
          <w:fldChar w:fldCharType="separate"/>
        </w:r>
        <w:r>
          <w:t>15</w:t>
        </w:r>
        <w:r>
          <w:fldChar w:fldCharType="end"/>
        </w:r>
      </w:p>
    </w:sdtContent>
  </w:sdt>
  <w:p w14:paraId="0D883103" w14:textId="77777777" w:rsidR="00E36B41" w:rsidRDefault="00E36B41">
    <w:pPr>
      <w:pStyle w:val="a4"/>
      <w:spacing w:line="360"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5960380"/>
      <w:docPartObj>
        <w:docPartGallery w:val="Page Numbers (Top of Page)"/>
        <w:docPartUnique/>
      </w:docPartObj>
    </w:sdtPr>
    <w:sdtContent>
      <w:p w14:paraId="1D5856F9" w14:textId="77777777" w:rsidR="00E36B41" w:rsidRDefault="00000000">
        <w:pPr>
          <w:pStyle w:val="a4"/>
          <w:jc w:val="right"/>
        </w:pPr>
        <w:r>
          <w:fldChar w:fldCharType="begin"/>
        </w:r>
        <w:r>
          <w:instrText xml:space="preserve"> PAGE </w:instrText>
        </w:r>
        <w:r>
          <w:fldChar w:fldCharType="separate"/>
        </w:r>
        <w:r>
          <w:t>15</w:t>
        </w:r>
        <w:r>
          <w:fldChar w:fldCharType="end"/>
        </w:r>
      </w:p>
    </w:sdtContent>
  </w:sdt>
  <w:p w14:paraId="610D41C8" w14:textId="77777777" w:rsidR="00E36B41" w:rsidRDefault="00E36B41">
    <w:pPr>
      <w:pStyle w:val="a4"/>
      <w:spacing w:line="360" w:lineRule="aut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EF0BE" w14:textId="77777777" w:rsidR="00E36B41" w:rsidRDefault="00E36B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4EA6"/>
    <w:multiLevelType w:val="multilevel"/>
    <w:tmpl w:val="EC46E986"/>
    <w:lvl w:ilvl="0">
      <w:start w:val="1"/>
      <w:numFmt w:val="bullet"/>
      <w:lvlText w:val=""/>
      <w:lvlJc w:val="left"/>
      <w:pPr>
        <w:tabs>
          <w:tab w:val="num" w:pos="0"/>
        </w:tabs>
        <w:ind w:left="1145" w:hanging="360"/>
      </w:pPr>
      <w:rPr>
        <w:rFonts w:ascii="Symbol" w:hAnsi="Symbol" w:cs="Symbol" w:hint="default"/>
      </w:rPr>
    </w:lvl>
    <w:lvl w:ilvl="1">
      <w:start w:val="1"/>
      <w:numFmt w:val="bullet"/>
      <w:lvlText w:val="o"/>
      <w:lvlJc w:val="left"/>
      <w:pPr>
        <w:tabs>
          <w:tab w:val="num" w:pos="0"/>
        </w:tabs>
        <w:ind w:left="1865" w:hanging="360"/>
      </w:pPr>
      <w:rPr>
        <w:rFonts w:ascii="Courier New" w:hAnsi="Courier New" w:cs="Courier New" w:hint="default"/>
      </w:rPr>
    </w:lvl>
    <w:lvl w:ilvl="2">
      <w:start w:val="1"/>
      <w:numFmt w:val="bullet"/>
      <w:lvlText w:val=""/>
      <w:lvlJc w:val="left"/>
      <w:pPr>
        <w:tabs>
          <w:tab w:val="num" w:pos="0"/>
        </w:tabs>
        <w:ind w:left="2585" w:hanging="360"/>
      </w:pPr>
      <w:rPr>
        <w:rFonts w:ascii="Wingdings" w:hAnsi="Wingdings" w:cs="Wingdings" w:hint="default"/>
      </w:rPr>
    </w:lvl>
    <w:lvl w:ilvl="3">
      <w:start w:val="1"/>
      <w:numFmt w:val="bullet"/>
      <w:lvlText w:val=""/>
      <w:lvlJc w:val="left"/>
      <w:pPr>
        <w:tabs>
          <w:tab w:val="num" w:pos="0"/>
        </w:tabs>
        <w:ind w:left="3305" w:hanging="360"/>
      </w:pPr>
      <w:rPr>
        <w:rFonts w:ascii="Symbol" w:hAnsi="Symbol" w:cs="Symbol" w:hint="default"/>
      </w:rPr>
    </w:lvl>
    <w:lvl w:ilvl="4">
      <w:start w:val="1"/>
      <w:numFmt w:val="bullet"/>
      <w:lvlText w:val="o"/>
      <w:lvlJc w:val="left"/>
      <w:pPr>
        <w:tabs>
          <w:tab w:val="num" w:pos="0"/>
        </w:tabs>
        <w:ind w:left="4025" w:hanging="360"/>
      </w:pPr>
      <w:rPr>
        <w:rFonts w:ascii="Courier New" w:hAnsi="Courier New" w:cs="Courier New" w:hint="default"/>
      </w:rPr>
    </w:lvl>
    <w:lvl w:ilvl="5">
      <w:start w:val="1"/>
      <w:numFmt w:val="bullet"/>
      <w:lvlText w:val=""/>
      <w:lvlJc w:val="left"/>
      <w:pPr>
        <w:tabs>
          <w:tab w:val="num" w:pos="0"/>
        </w:tabs>
        <w:ind w:left="4745" w:hanging="360"/>
      </w:pPr>
      <w:rPr>
        <w:rFonts w:ascii="Wingdings" w:hAnsi="Wingdings" w:cs="Wingdings" w:hint="default"/>
      </w:rPr>
    </w:lvl>
    <w:lvl w:ilvl="6">
      <w:start w:val="1"/>
      <w:numFmt w:val="bullet"/>
      <w:lvlText w:val=""/>
      <w:lvlJc w:val="left"/>
      <w:pPr>
        <w:tabs>
          <w:tab w:val="num" w:pos="0"/>
        </w:tabs>
        <w:ind w:left="5465" w:hanging="360"/>
      </w:pPr>
      <w:rPr>
        <w:rFonts w:ascii="Symbol" w:hAnsi="Symbol" w:cs="Symbol" w:hint="default"/>
      </w:rPr>
    </w:lvl>
    <w:lvl w:ilvl="7">
      <w:start w:val="1"/>
      <w:numFmt w:val="bullet"/>
      <w:lvlText w:val="o"/>
      <w:lvlJc w:val="left"/>
      <w:pPr>
        <w:tabs>
          <w:tab w:val="num" w:pos="0"/>
        </w:tabs>
        <w:ind w:left="6185" w:hanging="360"/>
      </w:pPr>
      <w:rPr>
        <w:rFonts w:ascii="Courier New" w:hAnsi="Courier New" w:cs="Courier New" w:hint="default"/>
      </w:rPr>
    </w:lvl>
    <w:lvl w:ilvl="8">
      <w:start w:val="1"/>
      <w:numFmt w:val="bullet"/>
      <w:lvlText w:val=""/>
      <w:lvlJc w:val="left"/>
      <w:pPr>
        <w:tabs>
          <w:tab w:val="num" w:pos="0"/>
        </w:tabs>
        <w:ind w:left="6905" w:hanging="360"/>
      </w:pPr>
      <w:rPr>
        <w:rFonts w:ascii="Wingdings" w:hAnsi="Wingdings" w:cs="Wingdings" w:hint="default"/>
      </w:rPr>
    </w:lvl>
  </w:abstractNum>
  <w:abstractNum w:abstractNumId="1" w15:restartNumberingAfterBreak="0">
    <w:nsid w:val="077B3330"/>
    <w:multiLevelType w:val="multilevel"/>
    <w:tmpl w:val="FF6ED2C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F0905BC"/>
    <w:multiLevelType w:val="multilevel"/>
    <w:tmpl w:val="5FDCD3B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B857B2A"/>
    <w:multiLevelType w:val="multilevel"/>
    <w:tmpl w:val="9D2E7018"/>
    <w:lvl w:ilvl="0">
      <w:start w:val="1"/>
      <w:numFmt w:val="bullet"/>
      <w:lvlText w:val=""/>
      <w:lvlJc w:val="left"/>
      <w:pPr>
        <w:tabs>
          <w:tab w:val="num" w:pos="0"/>
        </w:tabs>
        <w:ind w:left="1145" w:hanging="360"/>
      </w:pPr>
      <w:rPr>
        <w:rFonts w:ascii="Symbol" w:hAnsi="Symbol" w:cs="Symbol" w:hint="default"/>
      </w:rPr>
    </w:lvl>
    <w:lvl w:ilvl="1">
      <w:start w:val="1"/>
      <w:numFmt w:val="bullet"/>
      <w:lvlText w:val="o"/>
      <w:lvlJc w:val="left"/>
      <w:pPr>
        <w:tabs>
          <w:tab w:val="num" w:pos="0"/>
        </w:tabs>
        <w:ind w:left="1865" w:hanging="360"/>
      </w:pPr>
      <w:rPr>
        <w:rFonts w:ascii="Courier New" w:hAnsi="Courier New" w:cs="Courier New" w:hint="default"/>
      </w:rPr>
    </w:lvl>
    <w:lvl w:ilvl="2">
      <w:start w:val="1"/>
      <w:numFmt w:val="bullet"/>
      <w:lvlText w:val=""/>
      <w:lvlJc w:val="left"/>
      <w:pPr>
        <w:tabs>
          <w:tab w:val="num" w:pos="0"/>
        </w:tabs>
        <w:ind w:left="2585" w:hanging="360"/>
      </w:pPr>
      <w:rPr>
        <w:rFonts w:ascii="Wingdings" w:hAnsi="Wingdings" w:cs="Wingdings" w:hint="default"/>
      </w:rPr>
    </w:lvl>
    <w:lvl w:ilvl="3">
      <w:start w:val="1"/>
      <w:numFmt w:val="bullet"/>
      <w:lvlText w:val=""/>
      <w:lvlJc w:val="left"/>
      <w:pPr>
        <w:tabs>
          <w:tab w:val="num" w:pos="0"/>
        </w:tabs>
        <w:ind w:left="3305" w:hanging="360"/>
      </w:pPr>
      <w:rPr>
        <w:rFonts w:ascii="Symbol" w:hAnsi="Symbol" w:cs="Symbol" w:hint="default"/>
      </w:rPr>
    </w:lvl>
    <w:lvl w:ilvl="4">
      <w:start w:val="1"/>
      <w:numFmt w:val="bullet"/>
      <w:lvlText w:val="o"/>
      <w:lvlJc w:val="left"/>
      <w:pPr>
        <w:tabs>
          <w:tab w:val="num" w:pos="0"/>
        </w:tabs>
        <w:ind w:left="4025" w:hanging="360"/>
      </w:pPr>
      <w:rPr>
        <w:rFonts w:ascii="Courier New" w:hAnsi="Courier New" w:cs="Courier New" w:hint="default"/>
      </w:rPr>
    </w:lvl>
    <w:lvl w:ilvl="5">
      <w:start w:val="1"/>
      <w:numFmt w:val="bullet"/>
      <w:lvlText w:val=""/>
      <w:lvlJc w:val="left"/>
      <w:pPr>
        <w:tabs>
          <w:tab w:val="num" w:pos="0"/>
        </w:tabs>
        <w:ind w:left="4745" w:hanging="360"/>
      </w:pPr>
      <w:rPr>
        <w:rFonts w:ascii="Wingdings" w:hAnsi="Wingdings" w:cs="Wingdings" w:hint="default"/>
      </w:rPr>
    </w:lvl>
    <w:lvl w:ilvl="6">
      <w:start w:val="1"/>
      <w:numFmt w:val="bullet"/>
      <w:lvlText w:val=""/>
      <w:lvlJc w:val="left"/>
      <w:pPr>
        <w:tabs>
          <w:tab w:val="num" w:pos="0"/>
        </w:tabs>
        <w:ind w:left="5465" w:hanging="360"/>
      </w:pPr>
      <w:rPr>
        <w:rFonts w:ascii="Symbol" w:hAnsi="Symbol" w:cs="Symbol" w:hint="default"/>
      </w:rPr>
    </w:lvl>
    <w:lvl w:ilvl="7">
      <w:start w:val="1"/>
      <w:numFmt w:val="bullet"/>
      <w:lvlText w:val="o"/>
      <w:lvlJc w:val="left"/>
      <w:pPr>
        <w:tabs>
          <w:tab w:val="num" w:pos="0"/>
        </w:tabs>
        <w:ind w:left="6185" w:hanging="360"/>
      </w:pPr>
      <w:rPr>
        <w:rFonts w:ascii="Courier New" w:hAnsi="Courier New" w:cs="Courier New" w:hint="default"/>
      </w:rPr>
    </w:lvl>
    <w:lvl w:ilvl="8">
      <w:start w:val="1"/>
      <w:numFmt w:val="bullet"/>
      <w:lvlText w:val=""/>
      <w:lvlJc w:val="left"/>
      <w:pPr>
        <w:tabs>
          <w:tab w:val="num" w:pos="0"/>
        </w:tabs>
        <w:ind w:left="6905" w:hanging="360"/>
      </w:pPr>
      <w:rPr>
        <w:rFonts w:ascii="Wingdings" w:hAnsi="Wingdings" w:cs="Wingdings" w:hint="default"/>
      </w:rPr>
    </w:lvl>
  </w:abstractNum>
  <w:abstractNum w:abstractNumId="4" w15:restartNumberingAfterBreak="0">
    <w:nsid w:val="1CDB429E"/>
    <w:multiLevelType w:val="multilevel"/>
    <w:tmpl w:val="F5A8CB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271E526F"/>
    <w:multiLevelType w:val="multilevel"/>
    <w:tmpl w:val="717E68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6ADF451B"/>
    <w:multiLevelType w:val="multilevel"/>
    <w:tmpl w:val="9FECAED4"/>
    <w:lvl w:ilvl="0">
      <w:start w:val="1"/>
      <w:numFmt w:val="decimal"/>
      <w:pStyle w:val="1"/>
      <w:lvlText w:val="%1"/>
      <w:lvlJc w:val="left"/>
      <w:pPr>
        <w:tabs>
          <w:tab w:val="num" w:pos="0"/>
        </w:tabs>
        <w:ind w:left="432" w:hanging="432"/>
      </w:pPr>
    </w:lvl>
    <w:lvl w:ilvl="1">
      <w:start w:val="1"/>
      <w:numFmt w:val="decimal"/>
      <w:pStyle w:val="2"/>
      <w:lvlText w:val="%1.%2"/>
      <w:lvlJc w:val="left"/>
      <w:pPr>
        <w:tabs>
          <w:tab w:val="num" w:pos="0"/>
        </w:tabs>
        <w:ind w:left="576" w:hanging="576"/>
      </w:pPr>
    </w:lvl>
    <w:lvl w:ilvl="2">
      <w:start w:val="1"/>
      <w:numFmt w:val="decimal"/>
      <w:pStyle w:val="3"/>
      <w:lvlText w:val="%1.%2.%3"/>
      <w:lvlJc w:val="left"/>
      <w:pPr>
        <w:tabs>
          <w:tab w:val="num" w:pos="0"/>
        </w:tabs>
        <w:ind w:left="7808" w:hanging="720"/>
      </w:pPr>
    </w:lvl>
    <w:lvl w:ilvl="3">
      <w:start w:val="1"/>
      <w:numFmt w:val="decimal"/>
      <w:pStyle w:val="4"/>
      <w:lvlText w:val="%1.%2.%3.%4"/>
      <w:lvlJc w:val="left"/>
      <w:pPr>
        <w:tabs>
          <w:tab w:val="num" w:pos="0"/>
        </w:tabs>
        <w:ind w:left="864" w:hanging="864"/>
      </w:pPr>
    </w:lvl>
    <w:lvl w:ilvl="4">
      <w:start w:val="1"/>
      <w:numFmt w:val="decimal"/>
      <w:pStyle w:val="5"/>
      <w:lvlText w:val="%1.%2.%3.%4.%5"/>
      <w:lvlJc w:val="left"/>
      <w:pPr>
        <w:tabs>
          <w:tab w:val="num" w:pos="0"/>
        </w:tabs>
        <w:ind w:left="1008" w:hanging="1008"/>
      </w:pPr>
    </w:lvl>
    <w:lvl w:ilvl="5">
      <w:start w:val="1"/>
      <w:numFmt w:val="decimal"/>
      <w:pStyle w:val="6"/>
      <w:lvlText w:val="%1.%2.%3.%4.%5.%6"/>
      <w:lvlJc w:val="left"/>
      <w:pPr>
        <w:tabs>
          <w:tab w:val="num" w:pos="0"/>
        </w:tabs>
        <w:ind w:left="1152" w:hanging="1152"/>
      </w:pPr>
    </w:lvl>
    <w:lvl w:ilvl="6">
      <w:start w:val="1"/>
      <w:numFmt w:val="decimal"/>
      <w:pStyle w:val="7"/>
      <w:lvlText w:val="%1.%2.%3.%4.%5.%6.%7"/>
      <w:lvlJc w:val="left"/>
      <w:pPr>
        <w:tabs>
          <w:tab w:val="num" w:pos="0"/>
        </w:tabs>
        <w:ind w:left="1296" w:hanging="1296"/>
      </w:pPr>
    </w:lvl>
    <w:lvl w:ilvl="7">
      <w:start w:val="1"/>
      <w:numFmt w:val="decimal"/>
      <w:pStyle w:val="8"/>
      <w:lvlText w:val="%1.%2.%3.%4.%5.%6.%7.%8"/>
      <w:lvlJc w:val="left"/>
      <w:pPr>
        <w:tabs>
          <w:tab w:val="num" w:pos="0"/>
        </w:tabs>
        <w:ind w:left="1440" w:hanging="1440"/>
      </w:pPr>
    </w:lvl>
    <w:lvl w:ilvl="8">
      <w:start w:val="1"/>
      <w:numFmt w:val="decimal"/>
      <w:pStyle w:val="9"/>
      <w:lvlText w:val="%1.%2.%3.%4.%5.%6.%7.%8.%9"/>
      <w:lvlJc w:val="left"/>
      <w:pPr>
        <w:tabs>
          <w:tab w:val="num" w:pos="0"/>
        </w:tabs>
        <w:ind w:left="1584" w:hanging="1584"/>
      </w:pPr>
    </w:lvl>
  </w:abstractNum>
  <w:abstractNum w:abstractNumId="7" w15:restartNumberingAfterBreak="0">
    <w:nsid w:val="6BD80909"/>
    <w:multiLevelType w:val="multilevel"/>
    <w:tmpl w:val="A5147C08"/>
    <w:lvl w:ilvl="0">
      <w:start w:val="1"/>
      <w:numFmt w:val="bullet"/>
      <w:lvlText w:val=""/>
      <w:lvlJc w:val="left"/>
      <w:pPr>
        <w:tabs>
          <w:tab w:val="num" w:pos="0"/>
        </w:tabs>
        <w:ind w:left="1145" w:hanging="360"/>
      </w:pPr>
      <w:rPr>
        <w:rFonts w:ascii="Symbol" w:hAnsi="Symbol" w:cs="Symbol" w:hint="default"/>
      </w:rPr>
    </w:lvl>
    <w:lvl w:ilvl="1">
      <w:start w:val="1"/>
      <w:numFmt w:val="bullet"/>
      <w:lvlText w:val="o"/>
      <w:lvlJc w:val="left"/>
      <w:pPr>
        <w:tabs>
          <w:tab w:val="num" w:pos="0"/>
        </w:tabs>
        <w:ind w:left="1865" w:hanging="360"/>
      </w:pPr>
      <w:rPr>
        <w:rFonts w:ascii="Courier New" w:hAnsi="Courier New" w:cs="Courier New" w:hint="default"/>
      </w:rPr>
    </w:lvl>
    <w:lvl w:ilvl="2">
      <w:start w:val="1"/>
      <w:numFmt w:val="bullet"/>
      <w:lvlText w:val=""/>
      <w:lvlJc w:val="left"/>
      <w:pPr>
        <w:tabs>
          <w:tab w:val="num" w:pos="0"/>
        </w:tabs>
        <w:ind w:left="2585" w:hanging="360"/>
      </w:pPr>
      <w:rPr>
        <w:rFonts w:ascii="Wingdings" w:hAnsi="Wingdings" w:cs="Wingdings" w:hint="default"/>
      </w:rPr>
    </w:lvl>
    <w:lvl w:ilvl="3">
      <w:start w:val="1"/>
      <w:numFmt w:val="bullet"/>
      <w:lvlText w:val=""/>
      <w:lvlJc w:val="left"/>
      <w:pPr>
        <w:tabs>
          <w:tab w:val="num" w:pos="0"/>
        </w:tabs>
        <w:ind w:left="3305" w:hanging="360"/>
      </w:pPr>
      <w:rPr>
        <w:rFonts w:ascii="Symbol" w:hAnsi="Symbol" w:cs="Symbol" w:hint="default"/>
      </w:rPr>
    </w:lvl>
    <w:lvl w:ilvl="4">
      <w:start w:val="1"/>
      <w:numFmt w:val="bullet"/>
      <w:lvlText w:val="o"/>
      <w:lvlJc w:val="left"/>
      <w:pPr>
        <w:tabs>
          <w:tab w:val="num" w:pos="0"/>
        </w:tabs>
        <w:ind w:left="4025" w:hanging="360"/>
      </w:pPr>
      <w:rPr>
        <w:rFonts w:ascii="Courier New" w:hAnsi="Courier New" w:cs="Courier New" w:hint="default"/>
      </w:rPr>
    </w:lvl>
    <w:lvl w:ilvl="5">
      <w:start w:val="1"/>
      <w:numFmt w:val="bullet"/>
      <w:lvlText w:val=""/>
      <w:lvlJc w:val="left"/>
      <w:pPr>
        <w:tabs>
          <w:tab w:val="num" w:pos="0"/>
        </w:tabs>
        <w:ind w:left="4745" w:hanging="360"/>
      </w:pPr>
      <w:rPr>
        <w:rFonts w:ascii="Wingdings" w:hAnsi="Wingdings" w:cs="Wingdings" w:hint="default"/>
      </w:rPr>
    </w:lvl>
    <w:lvl w:ilvl="6">
      <w:start w:val="1"/>
      <w:numFmt w:val="bullet"/>
      <w:lvlText w:val=""/>
      <w:lvlJc w:val="left"/>
      <w:pPr>
        <w:tabs>
          <w:tab w:val="num" w:pos="0"/>
        </w:tabs>
        <w:ind w:left="5465" w:hanging="360"/>
      </w:pPr>
      <w:rPr>
        <w:rFonts w:ascii="Symbol" w:hAnsi="Symbol" w:cs="Symbol" w:hint="default"/>
      </w:rPr>
    </w:lvl>
    <w:lvl w:ilvl="7">
      <w:start w:val="1"/>
      <w:numFmt w:val="bullet"/>
      <w:lvlText w:val="o"/>
      <w:lvlJc w:val="left"/>
      <w:pPr>
        <w:tabs>
          <w:tab w:val="num" w:pos="0"/>
        </w:tabs>
        <w:ind w:left="6185" w:hanging="360"/>
      </w:pPr>
      <w:rPr>
        <w:rFonts w:ascii="Courier New" w:hAnsi="Courier New" w:cs="Courier New" w:hint="default"/>
      </w:rPr>
    </w:lvl>
    <w:lvl w:ilvl="8">
      <w:start w:val="1"/>
      <w:numFmt w:val="bullet"/>
      <w:lvlText w:val=""/>
      <w:lvlJc w:val="left"/>
      <w:pPr>
        <w:tabs>
          <w:tab w:val="num" w:pos="0"/>
        </w:tabs>
        <w:ind w:left="6905" w:hanging="360"/>
      </w:pPr>
      <w:rPr>
        <w:rFonts w:ascii="Wingdings" w:hAnsi="Wingdings" w:cs="Wingdings" w:hint="default"/>
      </w:rPr>
    </w:lvl>
  </w:abstractNum>
  <w:num w:numId="1" w16cid:durableId="1185709872">
    <w:abstractNumId w:val="6"/>
  </w:num>
  <w:num w:numId="2" w16cid:durableId="176241407">
    <w:abstractNumId w:val="0"/>
  </w:num>
  <w:num w:numId="3" w16cid:durableId="196431929">
    <w:abstractNumId w:val="7"/>
  </w:num>
  <w:num w:numId="4" w16cid:durableId="1566602797">
    <w:abstractNumId w:val="3"/>
  </w:num>
  <w:num w:numId="5" w16cid:durableId="1708144963">
    <w:abstractNumId w:val="5"/>
  </w:num>
  <w:num w:numId="6" w16cid:durableId="1633973793">
    <w:abstractNumId w:val="1"/>
  </w:num>
  <w:num w:numId="7" w16cid:durableId="433986491">
    <w:abstractNumId w:val="4"/>
  </w:num>
  <w:num w:numId="8" w16cid:durableId="483865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720"/>
  <w:autoHyphenation/>
  <w:hyphenationZone w:val="425"/>
  <w:doNotHyphenateCaps/>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81E"/>
    <w:rsid w:val="00183673"/>
    <w:rsid w:val="00E2169A"/>
    <w:rsid w:val="00E36B41"/>
    <w:rsid w:val="00FF381E"/>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A80D9"/>
  <w15:docId w15:val="{C0464AFB-D0D6-421F-BDF4-5AD8309CE09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67AE"/>
    <w:pPr>
      <w:spacing w:line="360" w:lineRule="auto"/>
    </w:pPr>
    <w:rPr>
      <w:rFonts w:ascii="Georgia" w:eastAsia="Calibri" w:hAnsi="Georgia" w:cstheme="minorHAnsi"/>
    </w:rPr>
  </w:style>
  <w:style w:type="paragraph" w:styleId="1">
    <w:name w:val="heading 1"/>
    <w:basedOn w:val="a"/>
    <w:next w:val="a"/>
    <w:link w:val="10"/>
    <w:uiPriority w:val="9"/>
    <w:qFormat/>
    <w:rsid w:val="00DE3E85"/>
    <w:pPr>
      <w:keepNext/>
      <w:keepLines/>
      <w:pageBreakBefore/>
      <w:numPr>
        <w:numId w:val="1"/>
      </w:numPr>
      <w:tabs>
        <w:tab w:val="left" w:pos="709"/>
      </w:tabs>
      <w:spacing w:after="240"/>
      <w:ind w:left="431" w:hanging="431"/>
      <w:outlineLvl w:val="0"/>
    </w:pPr>
    <w:rPr>
      <w:rFonts w:ascii="Arial" w:eastAsiaTheme="majorEastAsia" w:hAnsi="Arial" w:cstheme="majorBidi"/>
      <w:b/>
      <w:sz w:val="28"/>
      <w:szCs w:val="32"/>
    </w:rPr>
  </w:style>
  <w:style w:type="paragraph" w:styleId="2">
    <w:name w:val="heading 2"/>
    <w:basedOn w:val="1"/>
    <w:next w:val="a"/>
    <w:link w:val="20"/>
    <w:uiPriority w:val="9"/>
    <w:unhideWhenUsed/>
    <w:qFormat/>
    <w:rsid w:val="00455DE5"/>
    <w:pPr>
      <w:pageBreakBefore w:val="0"/>
      <w:numPr>
        <w:ilvl w:val="1"/>
      </w:numPr>
      <w:tabs>
        <w:tab w:val="left" w:pos="851"/>
      </w:tabs>
      <w:spacing w:before="240"/>
      <w:ind w:left="578" w:hanging="578"/>
      <w:outlineLvl w:val="1"/>
    </w:pPr>
    <w:rPr>
      <w:rFonts w:cs="Times New Roman (Headings CS)"/>
      <w:sz w:val="24"/>
      <w:szCs w:val="26"/>
    </w:rPr>
  </w:style>
  <w:style w:type="paragraph" w:styleId="3">
    <w:name w:val="heading 3"/>
    <w:basedOn w:val="2"/>
    <w:next w:val="a"/>
    <w:link w:val="30"/>
    <w:uiPriority w:val="9"/>
    <w:unhideWhenUsed/>
    <w:qFormat/>
    <w:rsid w:val="000C6291"/>
    <w:pPr>
      <w:numPr>
        <w:ilvl w:val="2"/>
      </w:numPr>
      <w:ind w:left="720"/>
      <w:outlineLvl w:val="2"/>
    </w:pPr>
    <w:rPr>
      <w:b w:val="0"/>
      <w:szCs w:val="24"/>
    </w:rPr>
  </w:style>
  <w:style w:type="paragraph" w:styleId="4">
    <w:name w:val="heading 4"/>
    <w:basedOn w:val="3"/>
    <w:next w:val="a"/>
    <w:link w:val="40"/>
    <w:uiPriority w:val="9"/>
    <w:semiHidden/>
    <w:unhideWhenUsed/>
    <w:qFormat/>
    <w:rsid w:val="000F3D59"/>
    <w:pPr>
      <w:numPr>
        <w:ilvl w:val="3"/>
      </w:numPr>
      <w:ind w:left="862" w:hanging="862"/>
      <w:outlineLvl w:val="3"/>
    </w:pPr>
    <w:rPr>
      <w:rFonts w:cstheme="majorBidi"/>
      <w:i/>
      <w:iCs/>
      <w:color w:val="000000" w:themeColor="text1"/>
      <w:sz w:val="22"/>
    </w:rPr>
  </w:style>
  <w:style w:type="paragraph" w:styleId="5">
    <w:name w:val="heading 5"/>
    <w:basedOn w:val="a"/>
    <w:next w:val="a"/>
    <w:link w:val="50"/>
    <w:uiPriority w:val="9"/>
    <w:semiHidden/>
    <w:unhideWhenUsed/>
    <w:qFormat/>
    <w:rsid w:val="00257598"/>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6">
    <w:name w:val="heading 6"/>
    <w:basedOn w:val="a"/>
    <w:next w:val="a"/>
    <w:link w:val="60"/>
    <w:uiPriority w:val="9"/>
    <w:semiHidden/>
    <w:unhideWhenUsed/>
    <w:qFormat/>
    <w:rsid w:val="00257598"/>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7">
    <w:name w:val="heading 7"/>
    <w:basedOn w:val="a"/>
    <w:next w:val="a"/>
    <w:link w:val="70"/>
    <w:uiPriority w:val="9"/>
    <w:semiHidden/>
    <w:unhideWhenUsed/>
    <w:qFormat/>
    <w:rsid w:val="00257598"/>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
    <w:next w:val="a"/>
    <w:link w:val="80"/>
    <w:uiPriority w:val="9"/>
    <w:semiHidden/>
    <w:unhideWhenUsed/>
    <w:qFormat/>
    <w:rsid w:val="00257598"/>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257598"/>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BodyText1Char">
    <w:name w:val="Body Text 1 Char"/>
    <w:basedOn w:val="a0"/>
    <w:link w:val="BodyText1"/>
    <w:qFormat/>
    <w:rsid w:val="007265C6"/>
    <w:rPr>
      <w:rFonts w:ascii="Georgia" w:hAnsi="Georgia"/>
      <w:sz w:val="24"/>
    </w:rPr>
  </w:style>
  <w:style w:type="character" w:customStyle="1" w:styleId="10">
    <w:name w:val="标题 1 字符"/>
    <w:basedOn w:val="a0"/>
    <w:link w:val="1"/>
    <w:uiPriority w:val="9"/>
    <w:qFormat/>
    <w:rsid w:val="00BE584A"/>
    <w:rPr>
      <w:rFonts w:ascii="Arial" w:eastAsiaTheme="majorEastAsia" w:hAnsi="Arial" w:cstheme="majorBidi"/>
      <w:b/>
      <w:sz w:val="28"/>
      <w:szCs w:val="32"/>
      <w:lang w:val="en-GB"/>
    </w:rPr>
  </w:style>
  <w:style w:type="character" w:customStyle="1" w:styleId="20">
    <w:name w:val="标题 2 字符"/>
    <w:basedOn w:val="a0"/>
    <w:link w:val="2"/>
    <w:uiPriority w:val="9"/>
    <w:qFormat/>
    <w:rsid w:val="00455DE5"/>
    <w:rPr>
      <w:rFonts w:ascii="Arial" w:eastAsiaTheme="majorEastAsia" w:hAnsi="Arial" w:cs="Times New Roman (Headings CS)"/>
      <w:b/>
      <w:sz w:val="24"/>
      <w:szCs w:val="26"/>
    </w:rPr>
  </w:style>
  <w:style w:type="character" w:customStyle="1" w:styleId="30">
    <w:name w:val="标题 3 字符"/>
    <w:basedOn w:val="a0"/>
    <w:link w:val="3"/>
    <w:uiPriority w:val="9"/>
    <w:qFormat/>
    <w:rsid w:val="000C6291"/>
    <w:rPr>
      <w:rFonts w:ascii="Arial" w:eastAsiaTheme="majorEastAsia" w:hAnsi="Arial" w:cs="Times New Roman (Headings CS)"/>
      <w:sz w:val="24"/>
      <w:szCs w:val="24"/>
    </w:rPr>
  </w:style>
  <w:style w:type="character" w:customStyle="1" w:styleId="40">
    <w:name w:val="标题 4 字符"/>
    <w:basedOn w:val="a0"/>
    <w:link w:val="4"/>
    <w:uiPriority w:val="9"/>
    <w:semiHidden/>
    <w:qFormat/>
    <w:rsid w:val="000F3D59"/>
    <w:rPr>
      <w:rFonts w:ascii="Arial" w:eastAsiaTheme="majorEastAsia" w:hAnsi="Arial" w:cstheme="majorBidi"/>
      <w:i/>
      <w:iCs/>
      <w:color w:val="000000" w:themeColor="text1"/>
      <w:szCs w:val="24"/>
      <w:lang w:val="en-GB"/>
    </w:rPr>
  </w:style>
  <w:style w:type="character" w:customStyle="1" w:styleId="50">
    <w:name w:val="标题 5 字符"/>
    <w:basedOn w:val="a0"/>
    <w:link w:val="5"/>
    <w:uiPriority w:val="9"/>
    <w:semiHidden/>
    <w:qFormat/>
    <w:rsid w:val="00257598"/>
    <w:rPr>
      <w:rFonts w:asciiTheme="majorHAnsi" w:eastAsiaTheme="majorEastAsia" w:hAnsiTheme="majorHAnsi" w:cstheme="majorBidi"/>
      <w:color w:val="365F91" w:themeColor="accent1" w:themeShade="BF"/>
      <w:sz w:val="24"/>
    </w:rPr>
  </w:style>
  <w:style w:type="character" w:customStyle="1" w:styleId="60">
    <w:name w:val="标题 6 字符"/>
    <w:basedOn w:val="a0"/>
    <w:link w:val="6"/>
    <w:uiPriority w:val="9"/>
    <w:semiHidden/>
    <w:qFormat/>
    <w:rsid w:val="00257598"/>
    <w:rPr>
      <w:rFonts w:asciiTheme="majorHAnsi" w:eastAsiaTheme="majorEastAsia" w:hAnsiTheme="majorHAnsi" w:cstheme="majorBidi"/>
      <w:color w:val="243F60" w:themeColor="accent1" w:themeShade="7F"/>
      <w:sz w:val="24"/>
    </w:rPr>
  </w:style>
  <w:style w:type="character" w:customStyle="1" w:styleId="70">
    <w:name w:val="标题 7 字符"/>
    <w:basedOn w:val="a0"/>
    <w:link w:val="7"/>
    <w:uiPriority w:val="9"/>
    <w:semiHidden/>
    <w:qFormat/>
    <w:rsid w:val="00257598"/>
    <w:rPr>
      <w:rFonts w:asciiTheme="majorHAnsi" w:eastAsiaTheme="majorEastAsia" w:hAnsiTheme="majorHAnsi" w:cstheme="majorBidi"/>
      <w:i/>
      <w:iCs/>
      <w:color w:val="243F60" w:themeColor="accent1" w:themeShade="7F"/>
      <w:sz w:val="24"/>
    </w:rPr>
  </w:style>
  <w:style w:type="character" w:customStyle="1" w:styleId="80">
    <w:name w:val="标题 8 字符"/>
    <w:basedOn w:val="a0"/>
    <w:link w:val="8"/>
    <w:uiPriority w:val="9"/>
    <w:semiHidden/>
    <w:qFormat/>
    <w:rsid w:val="00257598"/>
    <w:rPr>
      <w:rFonts w:asciiTheme="majorHAnsi" w:eastAsiaTheme="majorEastAsia" w:hAnsiTheme="majorHAnsi" w:cstheme="majorBidi"/>
      <w:color w:val="272727" w:themeColor="text1" w:themeTint="D8"/>
      <w:sz w:val="21"/>
      <w:szCs w:val="21"/>
    </w:rPr>
  </w:style>
  <w:style w:type="character" w:customStyle="1" w:styleId="90">
    <w:name w:val="标题 9 字符"/>
    <w:basedOn w:val="a0"/>
    <w:link w:val="9"/>
    <w:uiPriority w:val="9"/>
    <w:semiHidden/>
    <w:qFormat/>
    <w:rsid w:val="00257598"/>
    <w:rPr>
      <w:rFonts w:asciiTheme="majorHAnsi" w:eastAsiaTheme="majorEastAsia" w:hAnsiTheme="majorHAnsi" w:cstheme="majorBidi"/>
      <w:i/>
      <w:iCs/>
      <w:color w:val="272727" w:themeColor="text1" w:themeTint="D8"/>
      <w:sz w:val="21"/>
      <w:szCs w:val="21"/>
    </w:rPr>
  </w:style>
  <w:style w:type="character" w:customStyle="1" w:styleId="TablecaptionChar">
    <w:name w:val="Table caption Char"/>
    <w:basedOn w:val="a0"/>
    <w:link w:val="Tablecaption"/>
    <w:qFormat/>
    <w:rsid w:val="00AE7507"/>
    <w:rPr>
      <w:rFonts w:ascii="Arial" w:eastAsia="Times New Roman" w:hAnsi="Arial" w:cs="Arial"/>
      <w:color w:val="000000"/>
      <w:sz w:val="20"/>
      <w:szCs w:val="18"/>
      <w:lang w:val="en-GB" w:eastAsia="fi-FI"/>
    </w:rPr>
  </w:style>
  <w:style w:type="character" w:customStyle="1" w:styleId="a3">
    <w:name w:val="页眉 字符"/>
    <w:basedOn w:val="a0"/>
    <w:link w:val="a4"/>
    <w:uiPriority w:val="99"/>
    <w:qFormat/>
    <w:rsid w:val="00B25843"/>
    <w:rPr>
      <w:rFonts w:ascii="Arial" w:hAnsi="Arial"/>
    </w:rPr>
  </w:style>
  <w:style w:type="character" w:customStyle="1" w:styleId="a5">
    <w:name w:val="页脚 字符"/>
    <w:basedOn w:val="a0"/>
    <w:link w:val="a6"/>
    <w:uiPriority w:val="99"/>
    <w:qFormat/>
    <w:rsid w:val="00BE2B38"/>
  </w:style>
  <w:style w:type="character" w:customStyle="1" w:styleId="ReferencesChar">
    <w:name w:val="References Char"/>
    <w:basedOn w:val="a0"/>
    <w:link w:val="References"/>
    <w:qFormat/>
    <w:rsid w:val="009B7221"/>
    <w:rPr>
      <w:rFonts w:ascii="Times New Roman" w:hAnsi="Times New Roman"/>
      <w:sz w:val="24"/>
    </w:rPr>
  </w:style>
  <w:style w:type="character" w:styleId="a7">
    <w:name w:val="Placeholder Text"/>
    <w:basedOn w:val="a0"/>
    <w:uiPriority w:val="99"/>
    <w:semiHidden/>
    <w:qFormat/>
    <w:rsid w:val="00AE33BE"/>
    <w:rPr>
      <w:color w:val="808080"/>
    </w:rPr>
  </w:style>
  <w:style w:type="character" w:customStyle="1" w:styleId="AbstractChar">
    <w:name w:val="Abstract Char"/>
    <w:basedOn w:val="a0"/>
    <w:link w:val="Abstract"/>
    <w:qFormat/>
    <w:rsid w:val="00DE3E85"/>
    <w:rPr>
      <w:rFonts w:ascii="Times New Roman" w:hAnsi="Times New Roman"/>
      <w:lang w:val="en-GB"/>
    </w:rPr>
  </w:style>
  <w:style w:type="character" w:customStyle="1" w:styleId="TablecaptiontextChar">
    <w:name w:val="Table caption text Char"/>
    <w:basedOn w:val="a0"/>
    <w:link w:val="Tablecaptiontext"/>
    <w:qFormat/>
    <w:rsid w:val="00DE3E85"/>
    <w:rPr>
      <w:rFonts w:ascii="Arial" w:hAnsi="Arial"/>
      <w:sz w:val="20"/>
      <w:lang w:val="en-GB"/>
    </w:rPr>
  </w:style>
  <w:style w:type="character" w:customStyle="1" w:styleId="a8">
    <w:name w:val="脚注文本 字符"/>
    <w:basedOn w:val="a0"/>
    <w:link w:val="a9"/>
    <w:uiPriority w:val="99"/>
    <w:semiHidden/>
    <w:qFormat/>
    <w:rsid w:val="00591172"/>
    <w:rPr>
      <w:rFonts w:ascii="Times New Roman" w:hAnsi="Times New Roman"/>
      <w:sz w:val="20"/>
      <w:szCs w:val="20"/>
    </w:rPr>
  </w:style>
  <w:style w:type="character" w:customStyle="1" w:styleId="FootnoteCharacters">
    <w:name w:val="Footnote Characters"/>
    <w:basedOn w:val="a0"/>
    <w:uiPriority w:val="99"/>
    <w:semiHidden/>
    <w:unhideWhenUsed/>
    <w:qFormat/>
    <w:rsid w:val="00591172"/>
    <w:rPr>
      <w:vertAlign w:val="superscript"/>
    </w:rPr>
  </w:style>
  <w:style w:type="character" w:styleId="aa">
    <w:name w:val="footnote reference"/>
    <w:rPr>
      <w:vertAlign w:val="superscript"/>
    </w:rPr>
  </w:style>
  <w:style w:type="character" w:customStyle="1" w:styleId="FootnoteChar">
    <w:name w:val="Footnote Char"/>
    <w:basedOn w:val="BodyText1Char"/>
    <w:link w:val="Footnote"/>
    <w:qFormat/>
    <w:rsid w:val="00874BA9"/>
    <w:rPr>
      <w:rFonts w:ascii="Times New Roman" w:hAnsi="Times New Roman"/>
      <w:sz w:val="20"/>
      <w:lang w:val="en-GB"/>
    </w:rPr>
  </w:style>
  <w:style w:type="character" w:styleId="ab">
    <w:name w:val="Hyperlink"/>
    <w:basedOn w:val="a0"/>
    <w:uiPriority w:val="99"/>
    <w:unhideWhenUsed/>
    <w:rsid w:val="004273C4"/>
    <w:rPr>
      <w:color w:val="0000FF" w:themeColor="hyperlink"/>
      <w:u w:val="single"/>
    </w:rPr>
  </w:style>
  <w:style w:type="character" w:styleId="ac">
    <w:name w:val="annotation reference"/>
    <w:basedOn w:val="a0"/>
    <w:uiPriority w:val="99"/>
    <w:semiHidden/>
    <w:unhideWhenUsed/>
    <w:qFormat/>
    <w:rsid w:val="00772266"/>
    <w:rPr>
      <w:sz w:val="16"/>
      <w:szCs w:val="16"/>
    </w:rPr>
  </w:style>
  <w:style w:type="character" w:customStyle="1" w:styleId="ad">
    <w:name w:val="批注文字 字符"/>
    <w:basedOn w:val="a0"/>
    <w:link w:val="ae"/>
    <w:uiPriority w:val="99"/>
    <w:semiHidden/>
    <w:qFormat/>
    <w:rsid w:val="00772266"/>
    <w:rPr>
      <w:rFonts w:ascii="Times New Roman" w:hAnsi="Times New Roman"/>
      <w:sz w:val="20"/>
      <w:szCs w:val="20"/>
    </w:rPr>
  </w:style>
  <w:style w:type="character" w:customStyle="1" w:styleId="af">
    <w:name w:val="批注主题 字符"/>
    <w:basedOn w:val="ad"/>
    <w:link w:val="af0"/>
    <w:uiPriority w:val="99"/>
    <w:semiHidden/>
    <w:qFormat/>
    <w:rsid w:val="00772266"/>
    <w:rPr>
      <w:rFonts w:ascii="Times New Roman" w:hAnsi="Times New Roman"/>
      <w:b/>
      <w:bCs/>
      <w:sz w:val="20"/>
      <w:szCs w:val="20"/>
    </w:rPr>
  </w:style>
  <w:style w:type="character" w:customStyle="1" w:styleId="af1">
    <w:name w:val="批注框文本 字符"/>
    <w:basedOn w:val="a0"/>
    <w:link w:val="af2"/>
    <w:uiPriority w:val="99"/>
    <w:semiHidden/>
    <w:qFormat/>
    <w:rsid w:val="00772266"/>
    <w:rPr>
      <w:rFonts w:ascii="Segoe UI" w:hAnsi="Segoe UI" w:cs="Segoe UI"/>
      <w:sz w:val="18"/>
      <w:szCs w:val="18"/>
    </w:rPr>
  </w:style>
  <w:style w:type="character" w:customStyle="1" w:styleId="af3">
    <w:name w:val="尾注文本 字符"/>
    <w:basedOn w:val="a0"/>
    <w:link w:val="af4"/>
    <w:uiPriority w:val="99"/>
    <w:semiHidden/>
    <w:qFormat/>
    <w:rsid w:val="00A27745"/>
    <w:rPr>
      <w:rFonts w:ascii="Times New Roman" w:hAnsi="Times New Roman"/>
      <w:sz w:val="20"/>
      <w:szCs w:val="20"/>
    </w:rPr>
  </w:style>
  <w:style w:type="character" w:customStyle="1" w:styleId="EndnoteCharacters">
    <w:name w:val="Endnote Characters"/>
    <w:basedOn w:val="a0"/>
    <w:uiPriority w:val="99"/>
    <w:semiHidden/>
    <w:unhideWhenUsed/>
    <w:qFormat/>
    <w:rsid w:val="00A27745"/>
    <w:rPr>
      <w:vertAlign w:val="superscript"/>
    </w:rPr>
  </w:style>
  <w:style w:type="character" w:styleId="af5">
    <w:name w:val="endnote reference"/>
    <w:rPr>
      <w:vertAlign w:val="superscript"/>
    </w:rPr>
  </w:style>
  <w:style w:type="character" w:customStyle="1" w:styleId="CitationLainausChar">
    <w:name w:val="Citation / Lainaus Char"/>
    <w:basedOn w:val="BodyText1Char"/>
    <w:link w:val="CitationLainaus"/>
    <w:qFormat/>
    <w:rsid w:val="006412BC"/>
    <w:rPr>
      <w:rFonts w:ascii="Georgia" w:hAnsi="Georgia"/>
      <w:sz w:val="24"/>
    </w:rPr>
  </w:style>
  <w:style w:type="character" w:styleId="af6">
    <w:name w:val="Strong"/>
    <w:basedOn w:val="a0"/>
    <w:uiPriority w:val="22"/>
    <w:qFormat/>
    <w:rsid w:val="00874BA9"/>
    <w:rPr>
      <w:b/>
      <w:bCs/>
    </w:rPr>
  </w:style>
  <w:style w:type="character" w:customStyle="1" w:styleId="IndexLink">
    <w:name w:val="Index Link"/>
    <w:qFormat/>
  </w:style>
  <w:style w:type="paragraph" w:customStyle="1" w:styleId="Heading">
    <w:name w:val="Heading"/>
    <w:basedOn w:val="a"/>
    <w:next w:val="af7"/>
    <w:qFormat/>
    <w:pPr>
      <w:keepNext/>
      <w:spacing w:before="240" w:after="120"/>
    </w:pPr>
    <w:rPr>
      <w:rFonts w:ascii="Liberation Sans" w:eastAsia="Microsoft YaHei" w:hAnsi="Liberation Sans" w:cs="Lucida Sans"/>
      <w:sz w:val="28"/>
      <w:szCs w:val="28"/>
    </w:rPr>
  </w:style>
  <w:style w:type="paragraph" w:styleId="af7">
    <w:name w:val="Body Text"/>
    <w:basedOn w:val="a"/>
    <w:pPr>
      <w:spacing w:after="140" w:line="276" w:lineRule="auto"/>
    </w:pPr>
  </w:style>
  <w:style w:type="paragraph" w:styleId="af8">
    <w:name w:val="List"/>
    <w:basedOn w:val="af7"/>
    <w:rPr>
      <w:rFonts w:cs="Lucida Sans"/>
    </w:rPr>
  </w:style>
  <w:style w:type="paragraph" w:styleId="af9">
    <w:name w:val="caption"/>
    <w:basedOn w:val="a"/>
    <w:next w:val="a"/>
    <w:uiPriority w:val="35"/>
    <w:unhideWhenUsed/>
    <w:qFormat/>
    <w:rsid w:val="00F703D8"/>
    <w:pPr>
      <w:spacing w:after="200" w:line="240" w:lineRule="auto"/>
    </w:pPr>
    <w:rPr>
      <w:i/>
      <w:iCs/>
      <w:color w:val="1F497D" w:themeColor="text2"/>
      <w:sz w:val="18"/>
      <w:szCs w:val="18"/>
    </w:rPr>
  </w:style>
  <w:style w:type="paragraph" w:customStyle="1" w:styleId="Index">
    <w:name w:val="Index"/>
    <w:basedOn w:val="a"/>
    <w:qFormat/>
    <w:pPr>
      <w:suppressLineNumbers/>
    </w:pPr>
    <w:rPr>
      <w:rFonts w:cs="Lucida Sans"/>
    </w:rPr>
  </w:style>
  <w:style w:type="paragraph" w:customStyle="1" w:styleId="Thesisfootnote">
    <w:name w:val="Thesis footnote"/>
    <w:basedOn w:val="BodyText1"/>
    <w:qFormat/>
    <w:rsid w:val="006412BC"/>
    <w:pPr>
      <w:spacing w:after="0" w:line="280" w:lineRule="exact"/>
    </w:pPr>
    <w:rPr>
      <w:sz w:val="20"/>
    </w:rPr>
  </w:style>
  <w:style w:type="paragraph" w:customStyle="1" w:styleId="BodyText1">
    <w:name w:val="Body Text 1"/>
    <w:link w:val="BodyText1Char"/>
    <w:qFormat/>
    <w:rsid w:val="007265C6"/>
    <w:pPr>
      <w:spacing w:after="200" w:line="360" w:lineRule="auto"/>
    </w:pPr>
    <w:rPr>
      <w:rFonts w:ascii="Georgia" w:eastAsiaTheme="minorHAnsi" w:hAnsi="Georgia"/>
      <w:sz w:val="24"/>
    </w:rPr>
  </w:style>
  <w:style w:type="paragraph" w:customStyle="1" w:styleId="Tablecaption">
    <w:name w:val="Table caption"/>
    <w:basedOn w:val="a"/>
    <w:next w:val="a"/>
    <w:link w:val="TablecaptionChar"/>
    <w:autoRedefine/>
    <w:qFormat/>
    <w:rsid w:val="00AE7507"/>
    <w:pPr>
      <w:tabs>
        <w:tab w:val="left" w:pos="280"/>
        <w:tab w:val="left" w:pos="580"/>
        <w:tab w:val="left" w:pos="860"/>
        <w:tab w:val="left" w:pos="1140"/>
      </w:tabs>
      <w:spacing w:after="120" w:line="240" w:lineRule="auto"/>
      <w:textAlignment w:val="center"/>
    </w:pPr>
    <w:rPr>
      <w:rFonts w:ascii="Arial" w:eastAsia="Times New Roman" w:hAnsi="Arial" w:cs="Arial"/>
      <w:color w:val="000000"/>
      <w:sz w:val="20"/>
      <w:szCs w:val="18"/>
      <w:lang w:eastAsia="fi-FI"/>
    </w:rPr>
  </w:style>
  <w:style w:type="paragraph" w:customStyle="1" w:styleId="HeaderandFooter">
    <w:name w:val="Header and Footer"/>
    <w:basedOn w:val="a"/>
    <w:qFormat/>
  </w:style>
  <w:style w:type="paragraph" w:styleId="a4">
    <w:name w:val="header"/>
    <w:basedOn w:val="a"/>
    <w:link w:val="a3"/>
    <w:uiPriority w:val="99"/>
    <w:unhideWhenUsed/>
    <w:rsid w:val="00B25843"/>
    <w:pPr>
      <w:tabs>
        <w:tab w:val="center" w:pos="4819"/>
        <w:tab w:val="right" w:pos="9638"/>
      </w:tabs>
      <w:spacing w:line="240" w:lineRule="auto"/>
    </w:pPr>
    <w:rPr>
      <w:rFonts w:ascii="Arial" w:hAnsi="Arial"/>
    </w:rPr>
  </w:style>
  <w:style w:type="paragraph" w:styleId="a6">
    <w:name w:val="footer"/>
    <w:basedOn w:val="a"/>
    <w:link w:val="a5"/>
    <w:unhideWhenUsed/>
    <w:rsid w:val="00BE2B38"/>
    <w:pPr>
      <w:tabs>
        <w:tab w:val="center" w:pos="4819"/>
        <w:tab w:val="right" w:pos="9638"/>
      </w:tabs>
      <w:spacing w:line="240" w:lineRule="auto"/>
    </w:pPr>
  </w:style>
  <w:style w:type="paragraph" w:customStyle="1" w:styleId="References">
    <w:name w:val="References"/>
    <w:basedOn w:val="a"/>
    <w:link w:val="ReferencesChar"/>
    <w:qFormat/>
    <w:rsid w:val="00DE3E85"/>
    <w:pPr>
      <w:ind w:left="709" w:hanging="709"/>
    </w:pPr>
    <w:rPr>
      <w:sz w:val="24"/>
    </w:rPr>
  </w:style>
  <w:style w:type="paragraph" w:customStyle="1" w:styleId="Abstract">
    <w:name w:val="Abstract"/>
    <w:link w:val="AbstractChar"/>
    <w:qFormat/>
    <w:rsid w:val="005B0839"/>
    <w:pPr>
      <w:spacing w:after="120"/>
    </w:pPr>
    <w:rPr>
      <w:rFonts w:ascii="Times New Roman" w:eastAsiaTheme="minorHAnsi" w:hAnsi="Times New Roman"/>
    </w:rPr>
  </w:style>
  <w:style w:type="paragraph" w:customStyle="1" w:styleId="Tablecaptiontext">
    <w:name w:val="Table caption text"/>
    <w:basedOn w:val="a"/>
    <w:next w:val="a"/>
    <w:link w:val="TablecaptiontextChar"/>
    <w:qFormat/>
    <w:rsid w:val="00DE3E85"/>
    <w:pPr>
      <w:spacing w:before="120" w:after="120" w:line="240" w:lineRule="auto"/>
    </w:pPr>
    <w:rPr>
      <w:rFonts w:ascii="Arial" w:hAnsi="Arial"/>
      <w:sz w:val="20"/>
    </w:rPr>
  </w:style>
  <w:style w:type="paragraph" w:styleId="a9">
    <w:name w:val="footnote text"/>
    <w:basedOn w:val="a"/>
    <w:link w:val="a8"/>
    <w:uiPriority w:val="99"/>
    <w:semiHidden/>
    <w:unhideWhenUsed/>
    <w:rsid w:val="00591172"/>
    <w:pPr>
      <w:spacing w:line="240" w:lineRule="auto"/>
    </w:pPr>
    <w:rPr>
      <w:sz w:val="20"/>
      <w:szCs w:val="20"/>
    </w:rPr>
  </w:style>
  <w:style w:type="paragraph" w:customStyle="1" w:styleId="Footnote">
    <w:name w:val="Footnote"/>
    <w:basedOn w:val="BodyText1"/>
    <w:link w:val="FootnoteChar"/>
    <w:qFormat/>
    <w:rsid w:val="00874BA9"/>
    <w:pPr>
      <w:spacing w:line="240" w:lineRule="auto"/>
    </w:pPr>
    <w:rPr>
      <w:sz w:val="20"/>
    </w:rPr>
  </w:style>
  <w:style w:type="paragraph" w:styleId="afa">
    <w:name w:val="index heading"/>
    <w:basedOn w:val="Heading"/>
  </w:style>
  <w:style w:type="paragraph" w:styleId="TOC">
    <w:name w:val="TOC Heading"/>
    <w:basedOn w:val="1"/>
    <w:next w:val="a"/>
    <w:uiPriority w:val="39"/>
    <w:unhideWhenUsed/>
    <w:qFormat/>
    <w:rsid w:val="00BE5B8D"/>
    <w:pPr>
      <w:numPr>
        <w:numId w:val="0"/>
      </w:numPr>
      <w:tabs>
        <w:tab w:val="clear" w:pos="709"/>
      </w:tabs>
      <w:spacing w:before="240" w:after="0" w:line="259" w:lineRule="auto"/>
      <w:ind w:left="431" w:hanging="431"/>
      <w:outlineLvl w:val="9"/>
    </w:pPr>
    <w:rPr>
      <w:rFonts w:cs="Arial"/>
      <w:bCs/>
      <w:szCs w:val="28"/>
      <w:lang w:eastAsia="fi-FI"/>
    </w:rPr>
  </w:style>
  <w:style w:type="paragraph" w:styleId="TOC1">
    <w:name w:val="toc 1"/>
    <w:basedOn w:val="a"/>
    <w:next w:val="a"/>
    <w:autoRedefine/>
    <w:uiPriority w:val="39"/>
    <w:unhideWhenUsed/>
    <w:rsid w:val="00327511"/>
    <w:pPr>
      <w:tabs>
        <w:tab w:val="right" w:pos="9015"/>
      </w:tabs>
      <w:spacing w:before="120"/>
    </w:pPr>
    <w:rPr>
      <w:rFonts w:ascii="Arial" w:hAnsi="Arial" w:cs="Calibri (Body)"/>
      <w:b/>
      <w:bCs/>
      <w:iCs/>
      <w:sz w:val="24"/>
      <w:szCs w:val="24"/>
    </w:rPr>
  </w:style>
  <w:style w:type="paragraph" w:styleId="TOC2">
    <w:name w:val="toc 2"/>
    <w:basedOn w:val="TOC1"/>
    <w:next w:val="a"/>
    <w:autoRedefine/>
    <w:uiPriority w:val="39"/>
    <w:unhideWhenUsed/>
    <w:rsid w:val="00CC4C41"/>
    <w:pPr>
      <w:tabs>
        <w:tab w:val="left" w:pos="425"/>
      </w:tabs>
      <w:ind w:left="220"/>
    </w:pPr>
    <w:rPr>
      <w:iCs w:val="0"/>
      <w:sz w:val="22"/>
      <w:szCs w:val="22"/>
    </w:rPr>
  </w:style>
  <w:style w:type="paragraph" w:styleId="TOC3">
    <w:name w:val="toc 3"/>
    <w:basedOn w:val="TOC2"/>
    <w:next w:val="a"/>
    <w:autoRedefine/>
    <w:uiPriority w:val="39"/>
    <w:unhideWhenUsed/>
    <w:rsid w:val="00B25843"/>
    <w:pPr>
      <w:spacing w:before="0"/>
      <w:ind w:left="440"/>
    </w:pPr>
    <w:rPr>
      <w:b w:val="0"/>
      <w:bCs w:val="0"/>
      <w:sz w:val="20"/>
      <w:szCs w:val="20"/>
    </w:rPr>
  </w:style>
  <w:style w:type="paragraph" w:styleId="afb">
    <w:name w:val="table of figures"/>
    <w:basedOn w:val="TOC3"/>
    <w:next w:val="a"/>
    <w:uiPriority w:val="99"/>
    <w:unhideWhenUsed/>
    <w:rsid w:val="008F2BE8"/>
    <w:pPr>
      <w:ind w:hanging="440"/>
    </w:pPr>
  </w:style>
  <w:style w:type="paragraph" w:styleId="ae">
    <w:name w:val="annotation text"/>
    <w:basedOn w:val="a"/>
    <w:link w:val="ad"/>
    <w:uiPriority w:val="99"/>
    <w:semiHidden/>
    <w:unhideWhenUsed/>
    <w:rsid w:val="00772266"/>
    <w:pPr>
      <w:spacing w:line="240" w:lineRule="auto"/>
    </w:pPr>
    <w:rPr>
      <w:sz w:val="20"/>
      <w:szCs w:val="20"/>
    </w:rPr>
  </w:style>
  <w:style w:type="paragraph" w:styleId="af0">
    <w:name w:val="annotation subject"/>
    <w:basedOn w:val="ae"/>
    <w:next w:val="ae"/>
    <w:link w:val="af"/>
    <w:uiPriority w:val="99"/>
    <w:semiHidden/>
    <w:unhideWhenUsed/>
    <w:qFormat/>
    <w:rsid w:val="00772266"/>
    <w:rPr>
      <w:b/>
      <w:bCs/>
    </w:rPr>
  </w:style>
  <w:style w:type="paragraph" w:styleId="af2">
    <w:name w:val="Balloon Text"/>
    <w:basedOn w:val="a"/>
    <w:link w:val="af1"/>
    <w:uiPriority w:val="99"/>
    <w:semiHidden/>
    <w:unhideWhenUsed/>
    <w:qFormat/>
    <w:rsid w:val="00772266"/>
    <w:pPr>
      <w:spacing w:line="240" w:lineRule="auto"/>
    </w:pPr>
    <w:rPr>
      <w:rFonts w:ascii="Segoe UI" w:hAnsi="Segoe UI" w:cs="Segoe UI"/>
      <w:sz w:val="18"/>
      <w:szCs w:val="18"/>
    </w:rPr>
  </w:style>
  <w:style w:type="paragraph" w:customStyle="1" w:styleId="Tabletext">
    <w:name w:val="Table text"/>
    <w:basedOn w:val="a"/>
    <w:qFormat/>
    <w:rsid w:val="00EB40DD"/>
    <w:pPr>
      <w:spacing w:before="60" w:after="60" w:line="240" w:lineRule="auto"/>
    </w:pPr>
    <w:rPr>
      <w:rFonts w:ascii="Arial" w:hAnsi="Arial" w:cs="Arial"/>
      <w:sz w:val="20"/>
    </w:rPr>
  </w:style>
  <w:style w:type="paragraph" w:styleId="TOC4">
    <w:name w:val="toc 4"/>
    <w:basedOn w:val="a"/>
    <w:next w:val="a"/>
    <w:autoRedefine/>
    <w:uiPriority w:val="39"/>
    <w:semiHidden/>
    <w:unhideWhenUsed/>
    <w:rsid w:val="000802CC"/>
    <w:pPr>
      <w:ind w:left="660"/>
    </w:pPr>
    <w:rPr>
      <w:rFonts w:asciiTheme="minorHAnsi" w:hAnsiTheme="minorHAnsi"/>
      <w:sz w:val="20"/>
      <w:szCs w:val="20"/>
    </w:rPr>
  </w:style>
  <w:style w:type="paragraph" w:styleId="TOC5">
    <w:name w:val="toc 5"/>
    <w:basedOn w:val="a"/>
    <w:next w:val="a"/>
    <w:autoRedefine/>
    <w:uiPriority w:val="39"/>
    <w:semiHidden/>
    <w:unhideWhenUsed/>
    <w:rsid w:val="000802CC"/>
    <w:pPr>
      <w:ind w:left="880"/>
    </w:pPr>
    <w:rPr>
      <w:rFonts w:asciiTheme="minorHAnsi" w:hAnsiTheme="minorHAnsi"/>
      <w:sz w:val="20"/>
      <w:szCs w:val="20"/>
    </w:rPr>
  </w:style>
  <w:style w:type="paragraph" w:styleId="TOC6">
    <w:name w:val="toc 6"/>
    <w:basedOn w:val="a"/>
    <w:next w:val="a"/>
    <w:autoRedefine/>
    <w:uiPriority w:val="39"/>
    <w:semiHidden/>
    <w:unhideWhenUsed/>
    <w:rsid w:val="000802CC"/>
    <w:pPr>
      <w:ind w:left="1100"/>
    </w:pPr>
    <w:rPr>
      <w:rFonts w:asciiTheme="minorHAnsi" w:hAnsiTheme="minorHAnsi"/>
      <w:sz w:val="20"/>
      <w:szCs w:val="20"/>
    </w:rPr>
  </w:style>
  <w:style w:type="paragraph" w:styleId="TOC7">
    <w:name w:val="toc 7"/>
    <w:basedOn w:val="a"/>
    <w:next w:val="a"/>
    <w:autoRedefine/>
    <w:uiPriority w:val="39"/>
    <w:semiHidden/>
    <w:unhideWhenUsed/>
    <w:rsid w:val="000802CC"/>
    <w:pPr>
      <w:ind w:left="1320"/>
    </w:pPr>
    <w:rPr>
      <w:rFonts w:asciiTheme="minorHAnsi" w:hAnsiTheme="minorHAnsi"/>
      <w:sz w:val="20"/>
      <w:szCs w:val="20"/>
    </w:rPr>
  </w:style>
  <w:style w:type="paragraph" w:styleId="TOC8">
    <w:name w:val="toc 8"/>
    <w:basedOn w:val="a"/>
    <w:next w:val="a"/>
    <w:autoRedefine/>
    <w:uiPriority w:val="39"/>
    <w:semiHidden/>
    <w:unhideWhenUsed/>
    <w:rsid w:val="000802CC"/>
    <w:pPr>
      <w:ind w:left="1540"/>
    </w:pPr>
    <w:rPr>
      <w:rFonts w:asciiTheme="minorHAnsi" w:hAnsiTheme="minorHAnsi"/>
      <w:sz w:val="20"/>
      <w:szCs w:val="20"/>
    </w:rPr>
  </w:style>
  <w:style w:type="paragraph" w:styleId="TOC9">
    <w:name w:val="toc 9"/>
    <w:basedOn w:val="a"/>
    <w:next w:val="a"/>
    <w:autoRedefine/>
    <w:uiPriority w:val="39"/>
    <w:semiHidden/>
    <w:unhideWhenUsed/>
    <w:rsid w:val="000802CC"/>
    <w:pPr>
      <w:ind w:left="1760"/>
    </w:pPr>
    <w:rPr>
      <w:rFonts w:asciiTheme="minorHAnsi" w:hAnsiTheme="minorHAnsi"/>
      <w:sz w:val="20"/>
      <w:szCs w:val="20"/>
    </w:rPr>
  </w:style>
  <w:style w:type="paragraph" w:customStyle="1" w:styleId="Figurecaptiontext">
    <w:name w:val="Figure caption text"/>
    <w:basedOn w:val="Tablecaptiontext"/>
    <w:qFormat/>
    <w:rsid w:val="006412BC"/>
    <w:pPr>
      <w:spacing w:after="360"/>
    </w:pPr>
  </w:style>
  <w:style w:type="paragraph" w:styleId="afc">
    <w:name w:val="List Paragraph"/>
    <w:basedOn w:val="a"/>
    <w:uiPriority w:val="34"/>
    <w:qFormat/>
    <w:rsid w:val="00794911"/>
    <w:pPr>
      <w:spacing w:before="240"/>
      <w:ind w:left="720"/>
      <w:contextualSpacing/>
    </w:pPr>
    <w:rPr>
      <w:rFonts w:ascii="Trebuchet MS" w:hAnsi="Trebuchet MS"/>
      <w:sz w:val="20"/>
    </w:rPr>
  </w:style>
  <w:style w:type="paragraph" w:customStyle="1" w:styleId="TitleTutkielmanotsikko">
    <w:name w:val="Title / Tutkielman otsikko"/>
    <w:basedOn w:val="a"/>
    <w:qFormat/>
    <w:rsid w:val="00CC2651"/>
    <w:pPr>
      <w:spacing w:before="2000"/>
      <w:jc w:val="center"/>
    </w:pPr>
    <w:rPr>
      <w:rFonts w:ascii="Arial" w:hAnsi="Arial"/>
      <w:b/>
      <w:sz w:val="36"/>
    </w:rPr>
  </w:style>
  <w:style w:type="paragraph" w:styleId="af4">
    <w:name w:val="endnote text"/>
    <w:basedOn w:val="a"/>
    <w:link w:val="af3"/>
    <w:uiPriority w:val="99"/>
    <w:semiHidden/>
    <w:unhideWhenUsed/>
    <w:rsid w:val="00A27745"/>
    <w:pPr>
      <w:spacing w:line="240" w:lineRule="auto"/>
    </w:pPr>
    <w:rPr>
      <w:sz w:val="20"/>
      <w:szCs w:val="20"/>
    </w:rPr>
  </w:style>
  <w:style w:type="paragraph" w:customStyle="1" w:styleId="CitationLainaus">
    <w:name w:val="Citation / Lainaus"/>
    <w:basedOn w:val="BodyText1"/>
    <w:link w:val="CitationLainausChar"/>
    <w:qFormat/>
    <w:rsid w:val="006412BC"/>
    <w:pPr>
      <w:spacing w:after="240" w:line="280" w:lineRule="exact"/>
      <w:ind w:left="567" w:right="567"/>
      <w:mirrorIndents/>
    </w:pPr>
  </w:style>
  <w:style w:type="paragraph" w:styleId="afd">
    <w:name w:val="No Spacing"/>
    <w:uiPriority w:val="1"/>
    <w:qFormat/>
    <w:rsid w:val="00874BA9"/>
    <w:rPr>
      <w:rFonts w:ascii="Times New Roman" w:eastAsiaTheme="minorHAnsi" w:hAnsi="Times New Roman"/>
    </w:rPr>
  </w:style>
  <w:style w:type="paragraph" w:customStyle="1" w:styleId="TyyliBodyText1Jlkeen0pt">
    <w:name w:val="Tyyli Body Text 1 + Jälkeen:  0 pt"/>
    <w:basedOn w:val="BodyText1"/>
    <w:qFormat/>
    <w:rsid w:val="005467AE"/>
    <w:pPr>
      <w:spacing w:after="0"/>
    </w:pPr>
    <w:rPr>
      <w:rFonts w:eastAsia="Times New Roman" w:cs="Times New Roman"/>
      <w:szCs w:val="20"/>
    </w:rPr>
  </w:style>
  <w:style w:type="paragraph" w:customStyle="1" w:styleId="TyyliBodyText1Jlkeen0pt1">
    <w:name w:val="Tyyli Body Text 1 + Jälkeen:  0 pt1"/>
    <w:basedOn w:val="BodyText1"/>
    <w:qFormat/>
    <w:rsid w:val="007265C6"/>
    <w:pPr>
      <w:spacing w:after="0"/>
    </w:pPr>
    <w:rPr>
      <w:rFonts w:eastAsia="Times New Roman" w:cs="Times New Roman"/>
      <w:szCs w:val="20"/>
    </w:rPr>
  </w:style>
  <w:style w:type="paragraph" w:customStyle="1" w:styleId="TyyliBodyText1Jlkeen0pt2">
    <w:name w:val="Tyyli Body Text 1 + Jälkeen:  0 pt2"/>
    <w:qFormat/>
    <w:rsid w:val="007265C6"/>
    <w:pPr>
      <w:spacing w:line="276" w:lineRule="auto"/>
    </w:pPr>
    <w:rPr>
      <w:rFonts w:ascii="Georgia" w:eastAsia="Times New Roman" w:hAnsi="Georgia" w:cs="Times New Roman"/>
      <w:sz w:val="24"/>
      <w:szCs w:val="20"/>
    </w:rPr>
  </w:style>
  <w:style w:type="paragraph" w:customStyle="1" w:styleId="TyyliBodyText1Jlkeen0pt3">
    <w:name w:val="Tyyli Body Text 1 + Jälkeen:  0 pt3"/>
    <w:basedOn w:val="BodyText1"/>
    <w:qFormat/>
    <w:rsid w:val="007265C6"/>
    <w:pPr>
      <w:spacing w:after="0"/>
    </w:pPr>
    <w:rPr>
      <w:rFonts w:eastAsia="Times New Roman" w:cs="Times New Roman"/>
      <w:szCs w:val="20"/>
    </w:rPr>
  </w:style>
  <w:style w:type="table" w:styleId="afe">
    <w:name w:val="Table Grid"/>
    <w:basedOn w:val="a1"/>
    <w:uiPriority w:val="59"/>
    <w:rsid w:val="00BE2B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image" Target="media/image7.jpe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fontTable" Target="fontTable.xml"/><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E:\codex\projects\&#30805;&#22763;&#35770;&#25991;\UH_thesis_template_4.dotx"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majorFont>
      <a:minorFont>
        <a:latin typeface="Calibri"/>
        <a:ea typeface="宋体"/>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D83C2406E67DD41848BC75F5F417786" ma:contentTypeVersion="1" ma:contentTypeDescription="Create a new document." ma:contentTypeScope="" ma:versionID="dd2332035d10bc5410bc27c49f833251">
  <xsd:schema xmlns:xsd="http://www.w3.org/2001/XMLSchema" xmlns:xs="http://www.w3.org/2001/XMLSchema" xmlns:p="http://schemas.microsoft.com/office/2006/metadata/properties" xmlns:ns1="http://schemas.microsoft.com/sharepoint/v3" targetNamespace="http://schemas.microsoft.com/office/2006/metadata/properties" ma:root="true" ma:fieldsID="55d3c2ff1dfae606d6f8168c38786798"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[today]</PublishingStartDat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59A69B-5D69-4868-8E5F-33E2AE7A2C04}">
  <ds:schemaRefs>
    <ds:schemaRef ds:uri="http://schemas.openxmlformats.org/officeDocument/2006/bibliography"/>
  </ds:schemaRefs>
</ds:datastoreItem>
</file>

<file path=customXml/itemProps2.xml><?xml version="1.0" encoding="utf-8"?>
<ds:datastoreItem xmlns:ds="http://schemas.openxmlformats.org/officeDocument/2006/customXml" ds:itemID="{F7F421E0-B93F-4050-9EB3-FACC3C6972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C5EB7D7-8BDF-437B-A0A0-72460EC5A1C1}">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A02C0FAD-7ABD-4327-B9CC-5095FCD64E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UH_thesis_template_4.dotx</Template>
  <TotalTime>1</TotalTime>
  <Pages>21</Pages>
  <Words>3147</Words>
  <Characters>17942</Characters>
  <Application>Microsoft Office Word</Application>
  <DocSecurity>0</DocSecurity>
  <Lines>149</Lines>
  <Paragraphs>42</Paragraphs>
  <ScaleCrop>false</ScaleCrop>
  <Company/>
  <LinksUpToDate>false</LinksUpToDate>
  <CharactersWithSpaces>21047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Detecting, Measuring, and Mitigating Context Bloat in LLM-Based Agents: A Runtime Auditing Approach</dc:title>
  <dc:creator>Guochen Li</dc:creator>
  <cp:lastModifiedBy>Li, Guochen</cp:lastModifiedBy>
  <cp:revision>1</cp:revision>
  <dcterms:created xsi:type="dcterms:W3CDTF">2026-07-26T14:20:00Z</dcterms:created>
  <dcterms:modified xsi:type="dcterms:W3CDTF">2026-07-26T14:21:00Z</dcterms:modified>
  <dc:subject>Master's thesis on runtime auditing of context bloat in LLM-based agents</dc:subject>
  <cp:keywords>LLM agents, context bloat, runtime auditing, context provenance, retrieval-augmented generation, agent memory, tool use</cp:keywords>
  <dc:description>Formal draft generated from version-controlled Markdown using Guochen_Li.docx. Human review remains pending.</dc:description>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2025-06-13T13:57:28Z</dcterms:created>
  <dc:creator/>
  <dc:description/>
  <dc:language>fi-FI</dc:language>
  <cp:lastModifiedBy/>
  <cp:lastPrinted>2020-10-13T10:06:00Z</cp:lastPrinted>
  <dcterms:modified xsi:type="dcterms:W3CDTF">2025-06-13T13:58:09Z</dcterms:modified>
  <cp:revision>2</cp:revision>
  <dc:subject/>
  <dc:title>Thesis template of the University of Helsinki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0x0101007D83C2406E67DD41848BC75F5F417786</vt:lpwstr>
  </property>
</Properties>
</file>